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D94F3" w14:textId="48CF6B95" w:rsidR="00311AC2" w:rsidRDefault="001F5D17" w:rsidP="00E7594F">
      <w:r>
        <w:rPr>
          <w:noProof/>
        </w:rPr>
        <w:drawing>
          <wp:anchor distT="0" distB="0" distL="114300" distR="114300" simplePos="0" relativeHeight="251659776" behindDoc="1" locked="0" layoutInCell="1" allowOverlap="1" wp14:anchorId="368C4C2A" wp14:editId="6D014540">
            <wp:simplePos x="0" y="0"/>
            <wp:positionH relativeFrom="column">
              <wp:posOffset>-61595</wp:posOffset>
            </wp:positionH>
            <wp:positionV relativeFrom="paragraph">
              <wp:posOffset>-211455</wp:posOffset>
            </wp:positionV>
            <wp:extent cx="763566" cy="800100"/>
            <wp:effectExtent l="0" t="0" r="0" b="0"/>
            <wp:wrapNone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870" cy="808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B67115E" wp14:editId="75F14DDC">
                <wp:simplePos x="0" y="0"/>
                <wp:positionH relativeFrom="column">
                  <wp:posOffset>1914525</wp:posOffset>
                </wp:positionH>
                <wp:positionV relativeFrom="paragraph">
                  <wp:posOffset>-57150</wp:posOffset>
                </wp:positionV>
                <wp:extent cx="4941570" cy="878205"/>
                <wp:effectExtent l="9525" t="17145" r="11430" b="9525"/>
                <wp:wrapNone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1570" cy="8782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844925" w14:textId="77777777" w:rsidR="002B437F" w:rsidRPr="00E02EE9" w:rsidRDefault="002B437F" w:rsidP="002B437F">
                            <w:pPr>
                              <w:jc w:val="right"/>
                              <w:rPr>
                                <w:rFonts w:ascii="Comic Sans MS" w:hAnsi="新細明體"/>
                                <w:b/>
                                <w:sz w:val="32"/>
                                <w:szCs w:val="32"/>
                              </w:rPr>
                            </w:pPr>
                            <w:r w:rsidRPr="00E02EE9">
                              <w:rPr>
                                <w:rFonts w:ascii="Comic Sans MS" w:hAnsi="新細明體" w:hint="eastAsia"/>
                                <w:b/>
                                <w:sz w:val="32"/>
                                <w:szCs w:val="32"/>
                              </w:rPr>
                              <w:t>家扶基金會蒙古</w:t>
                            </w:r>
                            <w:r w:rsidRPr="00E02EE9">
                              <w:rPr>
                                <w:rFonts w:ascii="Comic Sans MS" w:hAnsi="新細明體"/>
                                <w:b/>
                                <w:sz w:val="32"/>
                                <w:szCs w:val="32"/>
                              </w:rPr>
                              <w:t>分事務所</w:t>
                            </w:r>
                            <w:r w:rsidRPr="00E02EE9">
                              <w:rPr>
                                <w:rFonts w:ascii="Comic Sans MS" w:hAnsi="新細明體" w:hint="eastAsia"/>
                                <w:b/>
                                <w:sz w:val="32"/>
                                <w:szCs w:val="32"/>
                              </w:rPr>
                              <w:t>扶助區域</w:t>
                            </w:r>
                            <w:r w:rsidRPr="00E02EE9">
                              <w:rPr>
                                <w:rFonts w:ascii="Comic Sans MS" w:hAnsi="新細明體"/>
                                <w:b/>
                                <w:sz w:val="32"/>
                                <w:szCs w:val="32"/>
                              </w:rPr>
                              <w:t>、戶數及兒童數</w:t>
                            </w:r>
                          </w:p>
                          <w:p w14:paraId="05F71A9D" w14:textId="4BB99DD3" w:rsidR="002B437F" w:rsidRPr="00E02EE9" w:rsidRDefault="002B437F" w:rsidP="002B437F">
                            <w:pPr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 w:rsidRPr="00E02EE9">
                              <w:rPr>
                                <w:rFonts w:ascii="新細明體" w:hAnsi="新細明體"/>
                                <w:b/>
                                <w:sz w:val="20"/>
                                <w:szCs w:val="20"/>
                              </w:rPr>
                              <w:t>統計時間：</w:t>
                            </w:r>
                            <w:r w:rsidRPr="00E02EE9">
                              <w:rPr>
                                <w:rFonts w:ascii="新細明體" w:hAnsi="新細明體"/>
                                <w:b/>
                                <w:sz w:val="20"/>
                                <w:szCs w:val="20"/>
                                <w:u w:val="single"/>
                              </w:rPr>
                              <w:t xml:space="preserve">  </w:t>
                            </w:r>
                            <w:r w:rsidR="000736AF" w:rsidRPr="00BA44E8">
                              <w:rPr>
                                <w:rFonts w:ascii="新細明體" w:hAnsi="新細明體" w:hint="eastAsia"/>
                                <w:b/>
                                <w:sz w:val="20"/>
                                <w:szCs w:val="20"/>
                                <w:u w:val="single"/>
                              </w:rPr>
                              <w:t>20</w:t>
                            </w:r>
                            <w:r w:rsidR="00C27963" w:rsidRPr="00BA44E8">
                              <w:rPr>
                                <w:rFonts w:ascii="新細明體" w:hAnsi="新細明體"/>
                                <w:b/>
                                <w:sz w:val="20"/>
                                <w:szCs w:val="20"/>
                                <w:u w:val="single"/>
                              </w:rPr>
                              <w:t>2</w:t>
                            </w:r>
                            <w:r w:rsidR="00C97128">
                              <w:rPr>
                                <w:rFonts w:ascii="新細明體" w:hAnsi="新細明體" w:hint="eastAsia"/>
                                <w:b/>
                                <w:sz w:val="20"/>
                                <w:szCs w:val="20"/>
                                <w:u w:val="single"/>
                              </w:rPr>
                              <w:t>6</w:t>
                            </w:r>
                            <w:r w:rsidRPr="00BA44E8">
                              <w:rPr>
                                <w:rFonts w:ascii="新細明體" w:hAnsi="新細明體"/>
                                <w:b/>
                                <w:sz w:val="20"/>
                                <w:szCs w:val="20"/>
                                <w:u w:val="single"/>
                              </w:rPr>
                              <w:t>年</w:t>
                            </w:r>
                            <w:r w:rsidR="00C97128">
                              <w:rPr>
                                <w:rFonts w:ascii="新細明體" w:hAnsi="新細明體" w:hint="eastAsia"/>
                                <w:b/>
                                <w:sz w:val="20"/>
                                <w:szCs w:val="20"/>
                                <w:u w:val="single"/>
                              </w:rPr>
                              <w:t>0</w:t>
                            </w:r>
                            <w:r w:rsidR="00ED3C9A">
                              <w:rPr>
                                <w:rFonts w:ascii="新細明體" w:hAnsi="新細明體" w:hint="eastAsia"/>
                                <w:b/>
                                <w:sz w:val="20"/>
                                <w:szCs w:val="20"/>
                                <w:u w:val="single"/>
                              </w:rPr>
                              <w:t>6</w:t>
                            </w:r>
                            <w:r w:rsidRPr="00BA44E8">
                              <w:rPr>
                                <w:rFonts w:ascii="新細明體" w:hAnsi="新細明體"/>
                                <w:b/>
                                <w:sz w:val="20"/>
                                <w:szCs w:val="20"/>
                                <w:u w:val="single"/>
                              </w:rPr>
                              <w:t>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type id="_x0000_t202" coordsize="21600,21600" o:spt="202" path="m,l,21600r21600,l21600,xe" w14:anchorId="4B67115E">
                <v:stroke joinstyle="miter"/>
                <v:path gradientshapeok="t" o:connecttype="rect"/>
              </v:shapetype>
              <v:shape id="Text Box 4" style="position:absolute;margin-left:150.75pt;margin-top:-4.5pt;width:389.1pt;height:69.1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color="white" strokeweight="1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">
                <v:textbox>
                  <w:txbxContent>
                    <w:p w:rsidRPr="00E02EE9" w:rsidR="002B437F" w:rsidP="002B437F" w:rsidRDefault="002B437F" w14:paraId="78844925" w14:textId="77777777">
                      <w:pPr>
                        <w:jc w:val="right"/>
                        <w:rPr>
                          <w:rFonts w:ascii="Comic Sans MS" w:hAnsi="新細明體"/>
                          <w:b/>
                          <w:sz w:val="32"/>
                          <w:szCs w:val="32"/>
                        </w:rPr>
                      </w:pPr>
                      <w:r w:rsidRPr="00E02EE9">
                        <w:rPr>
                          <w:rFonts w:hint="eastAsia" w:ascii="Comic Sans MS" w:hAnsi="新細明體"/>
                          <w:b/>
                          <w:sz w:val="32"/>
                          <w:szCs w:val="32"/>
                        </w:rPr>
                        <w:t>家扶基金會蒙古</w:t>
                      </w:r>
                      <w:r w:rsidRPr="00E02EE9">
                        <w:rPr>
                          <w:rFonts w:ascii="Comic Sans MS" w:hAnsi="新細明體"/>
                          <w:b/>
                          <w:sz w:val="32"/>
                          <w:szCs w:val="32"/>
                        </w:rPr>
                        <w:t>分事務所</w:t>
                      </w:r>
                      <w:r w:rsidRPr="00E02EE9">
                        <w:rPr>
                          <w:rFonts w:hint="eastAsia" w:ascii="Comic Sans MS" w:hAnsi="新細明體"/>
                          <w:b/>
                          <w:sz w:val="32"/>
                          <w:szCs w:val="32"/>
                        </w:rPr>
                        <w:t>扶助區域</w:t>
                      </w:r>
                      <w:r w:rsidRPr="00E02EE9">
                        <w:rPr>
                          <w:rFonts w:ascii="Comic Sans MS" w:hAnsi="新細明體"/>
                          <w:b/>
                          <w:sz w:val="32"/>
                          <w:szCs w:val="32"/>
                        </w:rPr>
                        <w:t>、戶數及兒童數</w:t>
                      </w:r>
                    </w:p>
                    <w:p w:rsidRPr="00E02EE9" w:rsidR="002B437F" w:rsidP="002B437F" w:rsidRDefault="002B437F" w14:paraId="05F71A9D" w14:textId="4BB99DD3">
                      <w:pPr>
                        <w:jc w:val="right"/>
                        <w:rPr>
                          <w:sz w:val="20"/>
                          <w:szCs w:val="20"/>
                        </w:rPr>
                      </w:pPr>
                      <w:r w:rsidRPr="00E02EE9">
                        <w:rPr>
                          <w:rFonts w:ascii="新細明體" w:hAnsi="新細明體"/>
                          <w:b/>
                          <w:sz w:val="20"/>
                          <w:szCs w:val="20"/>
                        </w:rPr>
                        <w:t>統計時間：</w:t>
                      </w:r>
                      <w:r w:rsidRPr="00E02EE9">
                        <w:rPr>
                          <w:rFonts w:ascii="新細明體" w:hAnsi="新細明體"/>
                          <w:b/>
                          <w:sz w:val="20"/>
                          <w:szCs w:val="20"/>
                          <w:u w:val="single"/>
                        </w:rPr>
                        <w:t xml:space="preserve">  </w:t>
                      </w:r>
                      <w:r w:rsidRPr="00BA44E8" w:rsidR="000736AF">
                        <w:rPr>
                          <w:rFonts w:hint="eastAsia" w:ascii="新細明體" w:hAnsi="新細明體"/>
                          <w:b/>
                          <w:sz w:val="20"/>
                          <w:szCs w:val="20"/>
                          <w:u w:val="single"/>
                        </w:rPr>
                        <w:t>20</w:t>
                      </w:r>
                      <w:r w:rsidRPr="00BA44E8" w:rsidR="00C27963">
                        <w:rPr>
                          <w:rFonts w:ascii="新細明體" w:hAnsi="新細明體"/>
                          <w:b/>
                          <w:sz w:val="20"/>
                          <w:szCs w:val="20"/>
                          <w:u w:val="single"/>
                        </w:rPr>
                        <w:t>2</w:t>
                      </w:r>
                      <w:r w:rsidR="00C97128">
                        <w:rPr>
                          <w:rFonts w:hint="eastAsia" w:ascii="新細明體" w:hAnsi="新細明體"/>
                          <w:b/>
                          <w:sz w:val="20"/>
                          <w:szCs w:val="20"/>
                          <w:u w:val="single"/>
                        </w:rPr>
                        <w:t>6</w:t>
                      </w:r>
                      <w:r w:rsidRPr="00BA44E8">
                        <w:rPr>
                          <w:rFonts w:ascii="新細明體" w:hAnsi="新細明體"/>
                          <w:b/>
                          <w:sz w:val="20"/>
                          <w:szCs w:val="20"/>
                          <w:u w:val="single"/>
                        </w:rPr>
                        <w:t>年</w:t>
                      </w:r>
                      <w:r w:rsidR="00C97128">
                        <w:rPr>
                          <w:rFonts w:hint="eastAsia" w:ascii="新細明體" w:hAnsi="新細明體"/>
                          <w:b/>
                          <w:sz w:val="20"/>
                          <w:szCs w:val="20"/>
                          <w:u w:val="single"/>
                        </w:rPr>
                        <w:t>0</w:t>
                      </w:r>
                      <w:r w:rsidR="00ED3C9A">
                        <w:rPr>
                          <w:rFonts w:hint="eastAsia" w:ascii="新細明體" w:hAnsi="新細明體"/>
                          <w:b/>
                          <w:sz w:val="20"/>
                          <w:szCs w:val="20"/>
                          <w:u w:val="single"/>
                        </w:rPr>
                        <w:t>6</w:t>
                      </w:r>
                      <w:r w:rsidRPr="00BA44E8">
                        <w:rPr>
                          <w:rFonts w:ascii="新細明體" w:hAnsi="新細明體"/>
                          <w:b/>
                          <w:sz w:val="20"/>
                          <w:szCs w:val="20"/>
                          <w:u w:val="single"/>
                        </w:rPr>
                        <w:t>月</w:t>
                      </w:r>
                    </w:p>
                  </w:txbxContent>
                </v:textbox>
              </v:shape>
            </w:pict>
          </mc:Fallback>
        </mc:AlternateContent>
      </w:r>
    </w:p>
    <w:p w14:paraId="6077E952" w14:textId="52EACF95" w:rsidR="003301F0" w:rsidRDefault="00D706A0" w:rsidP="00844CA0">
      <w:pPr>
        <w:ind w:left="-426" w:hanging="283"/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2A02542D" wp14:editId="36640915">
            <wp:simplePos x="0" y="0"/>
            <wp:positionH relativeFrom="column">
              <wp:posOffset>1083310</wp:posOffset>
            </wp:positionH>
            <wp:positionV relativeFrom="paragraph">
              <wp:posOffset>124460</wp:posOffset>
            </wp:positionV>
            <wp:extent cx="4253865" cy="3409950"/>
            <wp:effectExtent l="0" t="0" r="0" b="0"/>
            <wp:wrapNone/>
            <wp:docPr id="5" name="Picture 4" descr="D:\04.季報年報\2015服務區域 合併圖層裁剪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04.季報年報\2015服務區域 合併圖層裁剪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865" cy="3409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01F0">
        <w:rPr>
          <w:rFonts w:hint="eastAsia"/>
        </w:rPr>
        <w:t xml:space="preserve">                                                      </w:t>
      </w:r>
    </w:p>
    <w:p w14:paraId="733ECDB8" w14:textId="417D6111" w:rsidR="00E7594F" w:rsidRDefault="00F92749" w:rsidP="003301F0">
      <w:pPr>
        <w:ind w:firstLine="63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EB364D5" wp14:editId="46F70D98">
                <wp:simplePos x="0" y="0"/>
                <wp:positionH relativeFrom="column">
                  <wp:posOffset>267335</wp:posOffset>
                </wp:positionH>
                <wp:positionV relativeFrom="paragraph">
                  <wp:posOffset>3733165</wp:posOffset>
                </wp:positionV>
                <wp:extent cx="2698750" cy="3990975"/>
                <wp:effectExtent l="0" t="0" r="25400" b="2857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8750" cy="399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B402E7" w14:textId="77777777" w:rsidR="00E7594F" w:rsidRPr="00E02EE9" w:rsidRDefault="00E7594F" w:rsidP="00E7594F">
                            <w:pPr>
                              <w:snapToGrid w:val="0"/>
                              <w:spacing w:after="0" w:line="300" w:lineRule="atLeast"/>
                              <w:rPr>
                                <w:rFonts w:ascii="新細明體" w:hAnsi="新細明體"/>
                                <w:b/>
                                <w:bCs/>
                                <w:color w:val="0000FF"/>
                              </w:rPr>
                            </w:pPr>
                            <w:r w:rsidRPr="00E02EE9">
                              <w:rPr>
                                <w:rFonts w:ascii="新細明體" w:hAnsi="新細明體" w:hint="eastAsia"/>
                                <w:b/>
                                <w:bCs/>
                                <w:color w:val="0000FF"/>
                              </w:rPr>
                              <w:t xml:space="preserve">烏蘭巴托市 </w:t>
                            </w:r>
                          </w:p>
                          <w:p w14:paraId="74E041CA" w14:textId="514C8B3C" w:rsidR="00E7594F" w:rsidRDefault="00E7594F" w:rsidP="00E7594F">
                            <w:pPr>
                              <w:snapToGrid w:val="0"/>
                              <w:spacing w:after="0" w:line="300" w:lineRule="atLeast"/>
                              <w:rPr>
                                <w:rFonts w:ascii="新細明體" w:hAnsi="新細明體"/>
                                <w:b/>
                                <w:bCs/>
                                <w:color w:val="0000FF"/>
                              </w:rPr>
                            </w:pPr>
                            <w:r w:rsidRPr="00E02EE9">
                              <w:rPr>
                                <w:rFonts w:ascii="新細明體" w:hAnsi="新細明體" w:hint="eastAsia"/>
                                <w:b/>
                                <w:bCs/>
                                <w:color w:val="0000FF"/>
                              </w:rPr>
                              <w:t>1.</w:t>
                            </w:r>
                            <w:r w:rsidRPr="00E02EE9">
                              <w:rPr>
                                <w:rFonts w:ascii="新細明體" w:hAnsi="新細明體" w:hint="eastAsia"/>
                                <w:b/>
                                <w:bCs/>
                                <w:color w:val="0000FF"/>
                              </w:rPr>
                              <w:t>松根海爾汗區</w:t>
                            </w:r>
                            <w:r w:rsidR="00F92749">
                              <w:rPr>
                                <w:rFonts w:ascii="新細明體" w:hAnsi="新細明體" w:hint="eastAsia"/>
                                <w:b/>
                                <w:bCs/>
                                <w:color w:val="0000FF"/>
                              </w:rPr>
                              <w:t>SK</w:t>
                            </w:r>
                            <w:r w:rsidRPr="00E02EE9">
                              <w:rPr>
                                <w:rFonts w:ascii="新細明體" w:hAnsi="新細明體" w:hint="eastAsia"/>
                                <w:b/>
                                <w:bCs/>
                                <w:color w:val="0000FF"/>
                              </w:rPr>
                              <w:t xml:space="preserve"> </w:t>
                            </w:r>
                            <w:r w:rsidR="00F92749">
                              <w:rPr>
                                <w:rFonts w:ascii="新細明體" w:hAnsi="新細明體" w:hint="eastAsia"/>
                                <w:b/>
                                <w:bCs/>
                                <w:color w:val="0000FF"/>
                              </w:rPr>
                              <w:t>(</w:t>
                            </w:r>
                            <w:proofErr w:type="spellStart"/>
                            <w:r w:rsidR="00F92749" w:rsidRPr="00F92749">
                              <w:rPr>
                                <w:rFonts w:ascii="新細明體" w:hAnsi="新細明體"/>
                                <w:b/>
                                <w:bCs/>
                                <w:color w:val="0000FF"/>
                              </w:rPr>
                              <w:t>Songinokhairkhan</w:t>
                            </w:r>
                            <w:proofErr w:type="spellEnd"/>
                            <w:r w:rsidR="00F92749">
                              <w:rPr>
                                <w:rFonts w:ascii="新細明體" w:hAnsi="新細明體" w:hint="eastAsia"/>
                                <w:b/>
                                <w:bCs/>
                                <w:color w:val="0000FF"/>
                              </w:rPr>
                              <w:t>)</w:t>
                            </w:r>
                          </w:p>
                          <w:p w14:paraId="5A48D579" w14:textId="3B43AD92" w:rsidR="00E7594F" w:rsidRDefault="00E7594F" w:rsidP="00E7594F">
                            <w:pPr>
                              <w:snapToGrid w:val="0"/>
                              <w:spacing w:after="0" w:line="300" w:lineRule="atLeast"/>
                              <w:rPr>
                                <w:rFonts w:ascii="新細明體" w:hAnsi="新細明體"/>
                                <w:b/>
                                <w:bCs/>
                                <w:color w:val="0000FF"/>
                              </w:rPr>
                            </w:pPr>
                            <w:r w:rsidRPr="00E02EE9">
                              <w:rPr>
                                <w:rFonts w:ascii="新細明體" w:hAnsi="新細明體" w:hint="eastAsia"/>
                                <w:b/>
                                <w:bCs/>
                                <w:color w:val="0000FF"/>
                              </w:rPr>
                              <w:t>2.巴彥高勒區</w:t>
                            </w:r>
                            <w:r w:rsidR="00F92749">
                              <w:rPr>
                                <w:rFonts w:ascii="新細明體" w:hAnsi="新細明體" w:hint="eastAsia"/>
                                <w:b/>
                                <w:bCs/>
                                <w:color w:val="0000FF"/>
                              </w:rPr>
                              <w:t>BG</w:t>
                            </w:r>
                            <w:r w:rsidRPr="00E02EE9">
                              <w:rPr>
                                <w:rFonts w:ascii="新細明體" w:hAnsi="新細明體" w:hint="eastAsia"/>
                                <w:b/>
                                <w:bCs/>
                                <w:color w:val="0000FF"/>
                              </w:rPr>
                              <w:t xml:space="preserve">  </w:t>
                            </w:r>
                            <w:r w:rsidR="00F92749">
                              <w:rPr>
                                <w:rFonts w:ascii="新細明體" w:hAnsi="新細明體" w:hint="eastAsia"/>
                                <w:b/>
                                <w:bCs/>
                                <w:color w:val="0000FF"/>
                              </w:rPr>
                              <w:t>(</w:t>
                            </w:r>
                            <w:proofErr w:type="spellStart"/>
                            <w:r w:rsidR="00F92749" w:rsidRPr="00F92749">
                              <w:rPr>
                                <w:rFonts w:ascii="新細明體" w:hAnsi="新細明體"/>
                                <w:b/>
                                <w:bCs/>
                                <w:color w:val="0000FF"/>
                              </w:rPr>
                              <w:t>Bayangol</w:t>
                            </w:r>
                            <w:proofErr w:type="spellEnd"/>
                            <w:r w:rsidR="00F92749">
                              <w:rPr>
                                <w:rFonts w:ascii="新細明體" w:hAnsi="新細明體" w:hint="eastAsia"/>
                                <w:b/>
                                <w:bCs/>
                                <w:color w:val="0000FF"/>
                              </w:rPr>
                              <w:t>)</w:t>
                            </w:r>
                          </w:p>
                          <w:p w14:paraId="37325CCC" w14:textId="2F60E618" w:rsidR="00E7594F" w:rsidRDefault="00E7594F" w:rsidP="00E7594F">
                            <w:pPr>
                              <w:snapToGrid w:val="0"/>
                              <w:spacing w:after="0" w:line="300" w:lineRule="atLeast"/>
                              <w:rPr>
                                <w:rFonts w:ascii="新細明體" w:hAnsi="新細明體"/>
                                <w:b/>
                                <w:bCs/>
                                <w:color w:val="0000FF"/>
                              </w:rPr>
                            </w:pPr>
                            <w:r w:rsidRPr="00E02EE9">
                              <w:rPr>
                                <w:rFonts w:ascii="新細明體" w:hAnsi="新細明體" w:hint="eastAsia"/>
                                <w:b/>
                                <w:bCs/>
                                <w:color w:val="0000FF"/>
                              </w:rPr>
                              <w:t>3.青格勒特區</w:t>
                            </w:r>
                            <w:r w:rsidR="00F92749">
                              <w:rPr>
                                <w:rFonts w:ascii="新細明體" w:hAnsi="新細明體" w:hint="eastAsia"/>
                                <w:b/>
                                <w:bCs/>
                                <w:color w:val="0000FF"/>
                              </w:rPr>
                              <w:t>CH</w:t>
                            </w:r>
                            <w:r w:rsidRPr="00E02EE9">
                              <w:rPr>
                                <w:rFonts w:ascii="新細明體" w:hAnsi="新細明體" w:hint="eastAsia"/>
                                <w:b/>
                                <w:bCs/>
                                <w:color w:val="0000FF"/>
                              </w:rPr>
                              <w:t xml:space="preserve"> </w:t>
                            </w:r>
                            <w:r w:rsidR="00F92749">
                              <w:rPr>
                                <w:rFonts w:ascii="新細明體" w:hAnsi="新細明體" w:hint="eastAsia"/>
                                <w:b/>
                                <w:bCs/>
                                <w:color w:val="0000FF"/>
                              </w:rPr>
                              <w:t xml:space="preserve"> (</w:t>
                            </w:r>
                            <w:proofErr w:type="spellStart"/>
                            <w:r w:rsidR="00F92749" w:rsidRPr="00F92749">
                              <w:rPr>
                                <w:rFonts w:ascii="新細明體" w:hAnsi="新細明體"/>
                                <w:b/>
                                <w:bCs/>
                                <w:color w:val="0000FF"/>
                              </w:rPr>
                              <w:t>Chingeltei</w:t>
                            </w:r>
                            <w:proofErr w:type="spellEnd"/>
                            <w:r w:rsidR="00F92749">
                              <w:rPr>
                                <w:rFonts w:ascii="新細明體" w:hAnsi="新細明體" w:hint="eastAsia"/>
                                <w:b/>
                                <w:bCs/>
                                <w:color w:val="0000FF"/>
                              </w:rPr>
                              <w:t>)</w:t>
                            </w:r>
                          </w:p>
                          <w:p w14:paraId="221ECFC9" w14:textId="33B17040" w:rsidR="00E7594F" w:rsidRDefault="00E7594F" w:rsidP="00E7594F">
                            <w:pPr>
                              <w:snapToGrid w:val="0"/>
                              <w:spacing w:after="0" w:line="300" w:lineRule="atLeast"/>
                              <w:rPr>
                                <w:rFonts w:ascii="新細明體" w:hAnsi="新細明體"/>
                                <w:b/>
                                <w:bCs/>
                                <w:color w:val="0000FF"/>
                              </w:rPr>
                            </w:pPr>
                            <w:r w:rsidRPr="00E02EE9">
                              <w:rPr>
                                <w:rFonts w:ascii="新細明體" w:hAnsi="新細明體" w:hint="eastAsia"/>
                                <w:b/>
                                <w:bCs/>
                                <w:color w:val="0000FF"/>
                              </w:rPr>
                              <w:t>4.蘇赫巴托區</w:t>
                            </w:r>
                            <w:r w:rsidR="00F92749">
                              <w:rPr>
                                <w:rFonts w:ascii="新細明體" w:hAnsi="新細明體" w:hint="eastAsia"/>
                                <w:b/>
                                <w:bCs/>
                                <w:color w:val="0000FF"/>
                              </w:rPr>
                              <w:t>SB</w:t>
                            </w:r>
                            <w:r w:rsidRPr="00E02EE9">
                              <w:rPr>
                                <w:rFonts w:ascii="新細明體" w:hAnsi="新細明體" w:hint="eastAsia"/>
                                <w:b/>
                                <w:bCs/>
                                <w:color w:val="0000FF"/>
                              </w:rPr>
                              <w:t xml:space="preserve">  </w:t>
                            </w:r>
                            <w:r w:rsidR="00F92749">
                              <w:rPr>
                                <w:rFonts w:ascii="新細明體" w:hAnsi="新細明體" w:hint="eastAsia"/>
                                <w:b/>
                                <w:bCs/>
                                <w:color w:val="0000FF"/>
                              </w:rPr>
                              <w:t>(</w:t>
                            </w:r>
                            <w:r w:rsidR="00F92749" w:rsidRPr="00F92749">
                              <w:rPr>
                                <w:rFonts w:ascii="新細明體" w:hAnsi="新細明體"/>
                                <w:b/>
                                <w:bCs/>
                                <w:color w:val="0000FF"/>
                              </w:rPr>
                              <w:t>Sukhbaatar</w:t>
                            </w:r>
                            <w:r w:rsidR="00F92749">
                              <w:rPr>
                                <w:rFonts w:ascii="新細明體" w:hAnsi="新細明體" w:hint="eastAsia"/>
                                <w:b/>
                                <w:bCs/>
                                <w:color w:val="0000FF"/>
                              </w:rPr>
                              <w:t>)</w:t>
                            </w:r>
                          </w:p>
                          <w:p w14:paraId="1316050C" w14:textId="41592EA9" w:rsidR="00E7594F" w:rsidRPr="00E02EE9" w:rsidRDefault="00E7594F" w:rsidP="00E7594F">
                            <w:pPr>
                              <w:snapToGrid w:val="0"/>
                              <w:spacing w:after="0" w:line="300" w:lineRule="atLeast"/>
                              <w:rPr>
                                <w:rFonts w:ascii="新細明體" w:hAnsi="新細明體"/>
                                <w:b/>
                                <w:bCs/>
                                <w:color w:val="0000FF"/>
                              </w:rPr>
                            </w:pPr>
                            <w:r w:rsidRPr="00E02EE9">
                              <w:rPr>
                                <w:rFonts w:ascii="新細明體" w:hAnsi="新細明體" w:hint="eastAsia"/>
                                <w:b/>
                                <w:bCs/>
                                <w:color w:val="0000FF"/>
                              </w:rPr>
                              <w:t>5.汗烏拉區</w:t>
                            </w:r>
                            <w:r w:rsidR="00F92749">
                              <w:rPr>
                                <w:rFonts w:ascii="新細明體" w:hAnsi="新細明體" w:hint="eastAsia"/>
                                <w:b/>
                                <w:bCs/>
                                <w:color w:val="0000FF"/>
                              </w:rPr>
                              <w:t>KH (</w:t>
                            </w:r>
                            <w:r w:rsidR="00F92749" w:rsidRPr="00F92749">
                              <w:rPr>
                                <w:rFonts w:ascii="新細明體" w:hAnsi="新細明體"/>
                                <w:b/>
                                <w:bCs/>
                                <w:color w:val="0000FF"/>
                              </w:rPr>
                              <w:t>Khan</w:t>
                            </w:r>
                            <w:r w:rsidR="00562A54">
                              <w:rPr>
                                <w:rFonts w:ascii="新細明體" w:hAnsi="新細明體" w:hint="eastAsia"/>
                                <w:b/>
                                <w:bCs/>
                                <w:color w:val="0000FF"/>
                              </w:rPr>
                              <w:t>-</w:t>
                            </w:r>
                            <w:proofErr w:type="spellStart"/>
                            <w:r w:rsidR="00F92749" w:rsidRPr="00F92749">
                              <w:rPr>
                                <w:rFonts w:ascii="新細明體" w:hAnsi="新細明體"/>
                                <w:b/>
                                <w:bCs/>
                                <w:color w:val="0000FF"/>
                              </w:rPr>
                              <w:t>Uul</w:t>
                            </w:r>
                            <w:proofErr w:type="spellEnd"/>
                            <w:r w:rsidR="00F92749">
                              <w:rPr>
                                <w:rFonts w:ascii="新細明體" w:hAnsi="新細明體" w:hint="eastAsia"/>
                                <w:b/>
                                <w:bCs/>
                                <w:color w:val="0000FF"/>
                              </w:rPr>
                              <w:t>)</w:t>
                            </w:r>
                          </w:p>
                          <w:p w14:paraId="4ECC6B95" w14:textId="2F0D3892" w:rsidR="00E7594F" w:rsidRDefault="00E7594F" w:rsidP="00E7594F">
                            <w:pPr>
                              <w:snapToGrid w:val="0"/>
                              <w:spacing w:after="0" w:line="300" w:lineRule="atLeast"/>
                              <w:rPr>
                                <w:rFonts w:ascii="新細明體" w:hAnsi="新細明體"/>
                                <w:b/>
                                <w:bCs/>
                                <w:color w:val="0000FF"/>
                              </w:rPr>
                            </w:pPr>
                            <w:r w:rsidRPr="00E02EE9">
                              <w:rPr>
                                <w:rFonts w:ascii="新細明體" w:hAnsi="新細明體" w:hint="eastAsia"/>
                                <w:b/>
                                <w:bCs/>
                                <w:color w:val="0000FF"/>
                              </w:rPr>
                              <w:t>6.巴彥朱日赫區</w:t>
                            </w:r>
                            <w:r w:rsidR="00F92749">
                              <w:rPr>
                                <w:rFonts w:ascii="新細明體" w:hAnsi="新細明體" w:hint="eastAsia"/>
                                <w:b/>
                                <w:bCs/>
                                <w:color w:val="0000FF"/>
                              </w:rPr>
                              <w:t>BZ</w:t>
                            </w:r>
                            <w:r w:rsidRPr="00E02EE9">
                              <w:rPr>
                                <w:rFonts w:ascii="新細明體" w:hAnsi="新細明體" w:hint="eastAsia"/>
                                <w:b/>
                                <w:bCs/>
                                <w:color w:val="0000FF"/>
                              </w:rPr>
                              <w:t xml:space="preserve">  </w:t>
                            </w:r>
                            <w:r w:rsidR="00F92749">
                              <w:rPr>
                                <w:rFonts w:ascii="新細明體" w:hAnsi="新細明體" w:hint="eastAsia"/>
                                <w:b/>
                                <w:bCs/>
                                <w:color w:val="0000FF"/>
                              </w:rPr>
                              <w:t>(</w:t>
                            </w:r>
                            <w:proofErr w:type="spellStart"/>
                            <w:r w:rsidR="00F92749" w:rsidRPr="00F92749">
                              <w:rPr>
                                <w:rFonts w:ascii="新細明體" w:hAnsi="新細明體"/>
                                <w:b/>
                                <w:bCs/>
                                <w:color w:val="0000FF"/>
                              </w:rPr>
                              <w:t>Bayanzurkh</w:t>
                            </w:r>
                            <w:proofErr w:type="spellEnd"/>
                            <w:r w:rsidR="00F92749">
                              <w:rPr>
                                <w:rFonts w:ascii="新細明體" w:hAnsi="新細明體" w:hint="eastAsia"/>
                                <w:b/>
                                <w:bCs/>
                                <w:color w:val="0000FF"/>
                              </w:rPr>
                              <w:t>)</w:t>
                            </w:r>
                          </w:p>
                          <w:p w14:paraId="1348253F" w14:textId="19241ECB" w:rsidR="00E7594F" w:rsidRDefault="00E7594F" w:rsidP="00E7594F">
                            <w:pPr>
                              <w:snapToGrid w:val="0"/>
                              <w:spacing w:after="0" w:line="300" w:lineRule="atLeast"/>
                              <w:rPr>
                                <w:rFonts w:ascii="新細明體" w:hAnsi="新細明體"/>
                                <w:b/>
                                <w:bCs/>
                                <w:color w:val="0000FF"/>
                              </w:rPr>
                            </w:pPr>
                            <w:r w:rsidRPr="00E02EE9">
                              <w:rPr>
                                <w:rFonts w:ascii="新細明體" w:hAnsi="新細明體" w:hint="eastAsia"/>
                                <w:b/>
                                <w:bCs/>
                                <w:color w:val="0000FF"/>
                              </w:rPr>
                              <w:t>7.納萊赫區</w:t>
                            </w:r>
                            <w:r w:rsidR="00F92749">
                              <w:rPr>
                                <w:rFonts w:ascii="新細明體" w:hAnsi="新細明體" w:hint="eastAsia"/>
                                <w:b/>
                                <w:bCs/>
                                <w:color w:val="0000FF"/>
                              </w:rPr>
                              <w:t>NL</w:t>
                            </w:r>
                            <w:r w:rsidRPr="00E02EE9">
                              <w:rPr>
                                <w:rFonts w:ascii="新細明體" w:hAnsi="新細明體" w:hint="eastAsia"/>
                                <w:b/>
                                <w:bCs/>
                                <w:color w:val="0000FF"/>
                              </w:rPr>
                              <w:t xml:space="preserve">  </w:t>
                            </w:r>
                            <w:r w:rsidR="00F92749">
                              <w:rPr>
                                <w:rFonts w:ascii="新細明體" w:hAnsi="新細明體" w:hint="eastAsia"/>
                                <w:b/>
                                <w:bCs/>
                                <w:color w:val="0000FF"/>
                              </w:rPr>
                              <w:t>(</w:t>
                            </w:r>
                            <w:proofErr w:type="spellStart"/>
                            <w:r w:rsidR="00F92749" w:rsidRPr="00F92749">
                              <w:rPr>
                                <w:rFonts w:ascii="新細明體" w:hAnsi="新細明體"/>
                                <w:b/>
                                <w:bCs/>
                                <w:color w:val="0000FF"/>
                              </w:rPr>
                              <w:t>Nalaikh</w:t>
                            </w:r>
                            <w:proofErr w:type="spellEnd"/>
                            <w:r w:rsidR="00F92749">
                              <w:rPr>
                                <w:rFonts w:ascii="新細明體" w:hAnsi="新細明體" w:hint="eastAsia"/>
                                <w:b/>
                                <w:bCs/>
                                <w:color w:val="0000FF"/>
                              </w:rPr>
                              <w:t>)</w:t>
                            </w:r>
                          </w:p>
                          <w:p w14:paraId="51C9ADDD" w14:textId="2C64D027" w:rsidR="00E7594F" w:rsidRDefault="00E7594F" w:rsidP="00E7594F">
                            <w:pPr>
                              <w:snapToGrid w:val="0"/>
                              <w:spacing w:after="0" w:line="300" w:lineRule="atLeast"/>
                              <w:rPr>
                                <w:rFonts w:ascii="新細明體" w:hAnsi="新細明體"/>
                                <w:b/>
                                <w:bCs/>
                                <w:color w:val="0000FF"/>
                              </w:rPr>
                            </w:pPr>
                            <w:r w:rsidRPr="00E02EE9">
                              <w:rPr>
                                <w:rFonts w:ascii="新細明體" w:hAnsi="新細明體" w:hint="eastAsia"/>
                                <w:b/>
                                <w:bCs/>
                                <w:color w:val="0000FF"/>
                              </w:rPr>
                              <w:t>8.巴格諾爾區</w:t>
                            </w:r>
                            <w:r w:rsidR="00F92749">
                              <w:rPr>
                                <w:rFonts w:ascii="新細明體" w:hAnsi="新細明體" w:hint="eastAsia"/>
                                <w:b/>
                                <w:bCs/>
                                <w:color w:val="0000FF"/>
                              </w:rPr>
                              <w:t>BN</w:t>
                            </w:r>
                            <w:r w:rsidRPr="00E02EE9">
                              <w:rPr>
                                <w:rFonts w:ascii="新細明體" w:hAnsi="新細明體" w:hint="eastAsia"/>
                                <w:b/>
                                <w:bCs/>
                                <w:color w:val="0000FF"/>
                              </w:rPr>
                              <w:t xml:space="preserve">  </w:t>
                            </w:r>
                            <w:r w:rsidR="00F92749">
                              <w:rPr>
                                <w:rFonts w:ascii="新細明體" w:hAnsi="新細明體" w:hint="eastAsia"/>
                                <w:b/>
                                <w:bCs/>
                                <w:color w:val="0000FF"/>
                              </w:rPr>
                              <w:t>(</w:t>
                            </w:r>
                            <w:proofErr w:type="spellStart"/>
                            <w:r w:rsidR="00F92749" w:rsidRPr="00F92749">
                              <w:rPr>
                                <w:rFonts w:ascii="新細明體" w:hAnsi="新細明體"/>
                                <w:b/>
                                <w:bCs/>
                                <w:color w:val="0000FF"/>
                              </w:rPr>
                              <w:t>Baganuur</w:t>
                            </w:r>
                            <w:proofErr w:type="spellEnd"/>
                            <w:r w:rsidR="00F92749">
                              <w:rPr>
                                <w:rFonts w:ascii="新細明體" w:hAnsi="新細明體" w:hint="eastAsia"/>
                                <w:b/>
                                <w:bCs/>
                                <w:color w:val="0000FF"/>
                              </w:rPr>
                              <w:t>)</w:t>
                            </w:r>
                          </w:p>
                          <w:p w14:paraId="411FD82B" w14:textId="2E51AB8A" w:rsidR="00E7594F" w:rsidRPr="00E02EE9" w:rsidRDefault="00E7594F" w:rsidP="00E7594F">
                            <w:pPr>
                              <w:snapToGrid w:val="0"/>
                              <w:spacing w:after="0" w:line="300" w:lineRule="atLeast"/>
                              <w:rPr>
                                <w:rFonts w:ascii="新細明體" w:hAnsi="新細明體"/>
                                <w:b/>
                                <w:bCs/>
                                <w:color w:val="0000FF"/>
                              </w:rPr>
                            </w:pPr>
                            <w:r w:rsidRPr="00E02EE9">
                              <w:rPr>
                                <w:rFonts w:ascii="新細明體" w:hAnsi="新細明體" w:hint="eastAsia"/>
                                <w:b/>
                                <w:bCs/>
                                <w:color w:val="0000FF"/>
                              </w:rPr>
                              <w:t>9.巴格杭愛區</w:t>
                            </w:r>
                            <w:r w:rsidR="00F92749">
                              <w:rPr>
                                <w:rFonts w:ascii="新細明體" w:hAnsi="新細明體" w:hint="eastAsia"/>
                                <w:b/>
                                <w:bCs/>
                                <w:color w:val="0000FF"/>
                              </w:rPr>
                              <w:t>BH (</w:t>
                            </w:r>
                            <w:proofErr w:type="spellStart"/>
                            <w:r w:rsidR="00F92749" w:rsidRPr="00F92749">
                              <w:rPr>
                                <w:rFonts w:ascii="新細明體" w:hAnsi="新細明體"/>
                                <w:b/>
                                <w:bCs/>
                                <w:color w:val="0000FF"/>
                              </w:rPr>
                              <w:t>Bagakhangai</w:t>
                            </w:r>
                            <w:proofErr w:type="spellEnd"/>
                            <w:r w:rsidR="00F92749">
                              <w:rPr>
                                <w:rFonts w:ascii="新細明體" w:hAnsi="新細明體" w:hint="eastAsia"/>
                                <w:b/>
                                <w:bCs/>
                                <w:color w:val="0000FF"/>
                              </w:rPr>
                              <w:t>)</w:t>
                            </w:r>
                          </w:p>
                          <w:p w14:paraId="7DB4BE23" w14:textId="77777777" w:rsidR="00E7594F" w:rsidRPr="00E02EE9" w:rsidRDefault="00E7594F" w:rsidP="00E7594F">
                            <w:pPr>
                              <w:snapToGrid w:val="0"/>
                              <w:spacing w:after="0" w:line="300" w:lineRule="atLeast"/>
                              <w:rPr>
                                <w:rFonts w:ascii="新細明體" w:hAnsi="新細明體"/>
                                <w:b/>
                                <w:bCs/>
                                <w:color w:val="800080"/>
                              </w:rPr>
                            </w:pPr>
                            <w:r w:rsidRPr="00E02EE9">
                              <w:rPr>
                                <w:rFonts w:ascii="新細明體" w:hAnsi="新細明體" w:hint="eastAsia"/>
                                <w:b/>
                                <w:bCs/>
                                <w:color w:val="800080"/>
                              </w:rPr>
                              <w:t>中央省</w:t>
                            </w:r>
                          </w:p>
                          <w:p w14:paraId="19EF40B9" w14:textId="2E21B7A2" w:rsidR="00E7594F" w:rsidRDefault="00E7594F" w:rsidP="00E7594F">
                            <w:pPr>
                              <w:snapToGrid w:val="0"/>
                              <w:spacing w:after="0" w:line="300" w:lineRule="atLeast"/>
                              <w:rPr>
                                <w:rFonts w:ascii="新細明體" w:hAnsi="新細明體"/>
                                <w:b/>
                                <w:bCs/>
                                <w:color w:val="800080"/>
                              </w:rPr>
                            </w:pPr>
                            <w:r w:rsidRPr="00E02EE9">
                              <w:rPr>
                                <w:rFonts w:ascii="新細明體" w:hAnsi="新細明體" w:hint="eastAsia"/>
                                <w:b/>
                                <w:bCs/>
                                <w:color w:val="800080"/>
                              </w:rPr>
                              <w:t>10.爾登鎮</w:t>
                            </w:r>
                            <w:r w:rsidR="00F92749">
                              <w:rPr>
                                <w:rFonts w:ascii="新細明體" w:hAnsi="新細明體" w:hint="eastAsia"/>
                                <w:b/>
                                <w:bCs/>
                                <w:color w:val="800080"/>
                              </w:rPr>
                              <w:t>ED</w:t>
                            </w:r>
                            <w:r w:rsidRPr="00E02EE9">
                              <w:rPr>
                                <w:rFonts w:ascii="新細明體" w:hAnsi="新細明體" w:hint="eastAsia"/>
                                <w:b/>
                                <w:bCs/>
                                <w:color w:val="800080"/>
                              </w:rPr>
                              <w:t xml:space="preserve">  </w:t>
                            </w:r>
                            <w:r w:rsidR="00F92749">
                              <w:rPr>
                                <w:rFonts w:ascii="新細明體" w:hAnsi="新細明體" w:hint="eastAsia"/>
                                <w:b/>
                                <w:bCs/>
                                <w:color w:val="800080"/>
                              </w:rPr>
                              <w:t>(</w:t>
                            </w:r>
                            <w:r w:rsidR="00F92749" w:rsidRPr="00F92749">
                              <w:rPr>
                                <w:rFonts w:ascii="新細明體" w:hAnsi="新細明體"/>
                                <w:b/>
                                <w:bCs/>
                                <w:color w:val="800080"/>
                              </w:rPr>
                              <w:t>Erdene</w:t>
                            </w:r>
                            <w:r w:rsidR="00F92749">
                              <w:rPr>
                                <w:rFonts w:ascii="新細明體" w:hAnsi="新細明體" w:hint="eastAsia"/>
                                <w:b/>
                                <w:bCs/>
                                <w:color w:val="800080"/>
                              </w:rPr>
                              <w:t>)</w:t>
                            </w:r>
                          </w:p>
                          <w:p w14:paraId="0A92C45D" w14:textId="1B79DAB5" w:rsidR="00E7594F" w:rsidRDefault="00E7594F" w:rsidP="00E7594F">
                            <w:pPr>
                              <w:snapToGrid w:val="0"/>
                              <w:spacing w:after="0" w:line="300" w:lineRule="atLeast"/>
                              <w:rPr>
                                <w:rFonts w:ascii="新細明體" w:hAnsi="新細明體"/>
                                <w:b/>
                                <w:bCs/>
                                <w:color w:val="800080"/>
                              </w:rPr>
                            </w:pPr>
                            <w:r w:rsidRPr="00E02EE9">
                              <w:rPr>
                                <w:rFonts w:ascii="新細明體" w:hAnsi="新細明體" w:hint="eastAsia"/>
                                <w:b/>
                                <w:bCs/>
                                <w:color w:val="800080"/>
                              </w:rPr>
                              <w:t>11.巴彥德里格爾鎮</w:t>
                            </w:r>
                            <w:r w:rsidR="00F92749">
                              <w:rPr>
                                <w:rFonts w:ascii="新細明體" w:hAnsi="新細明體" w:hint="eastAsia"/>
                                <w:b/>
                                <w:bCs/>
                                <w:color w:val="800080"/>
                              </w:rPr>
                              <w:t>BD (</w:t>
                            </w:r>
                            <w:proofErr w:type="spellStart"/>
                            <w:r w:rsidR="00F92749" w:rsidRPr="00F92749">
                              <w:rPr>
                                <w:rFonts w:ascii="新細明體" w:hAnsi="新細明體"/>
                                <w:b/>
                                <w:bCs/>
                                <w:color w:val="800080"/>
                              </w:rPr>
                              <w:t>Bayandelger</w:t>
                            </w:r>
                            <w:proofErr w:type="spellEnd"/>
                            <w:r w:rsidR="00F92749">
                              <w:rPr>
                                <w:rFonts w:ascii="新細明體" w:hAnsi="新細明體" w:hint="eastAsia"/>
                                <w:b/>
                                <w:bCs/>
                                <w:color w:val="800080"/>
                              </w:rPr>
                              <w:t>)</w:t>
                            </w:r>
                          </w:p>
                          <w:p w14:paraId="3B83DE61" w14:textId="103E3CF4" w:rsidR="00E7594F" w:rsidRDefault="00E7594F" w:rsidP="00E7594F">
                            <w:pPr>
                              <w:snapToGrid w:val="0"/>
                              <w:spacing w:after="0" w:line="300" w:lineRule="atLeast"/>
                              <w:rPr>
                                <w:rFonts w:ascii="新細明體" w:hAnsi="新細明體"/>
                                <w:b/>
                                <w:bCs/>
                                <w:color w:val="800080"/>
                              </w:rPr>
                            </w:pPr>
                            <w:r>
                              <w:rPr>
                                <w:rFonts w:ascii="新細明體" w:hAnsi="新細明體"/>
                                <w:b/>
                                <w:bCs/>
                                <w:color w:val="800080"/>
                              </w:rPr>
                              <w:t>12</w:t>
                            </w:r>
                            <w:r>
                              <w:rPr>
                                <w:rFonts w:ascii="新細明體" w:hAnsi="新細明體" w:hint="eastAsia"/>
                                <w:b/>
                                <w:bCs/>
                                <w:color w:val="800080"/>
                              </w:rPr>
                              <w:t>宗木德</w:t>
                            </w:r>
                            <w:r w:rsidR="00603979">
                              <w:rPr>
                                <w:rFonts w:ascii="新細明體" w:hAnsi="新細明體" w:hint="eastAsia"/>
                                <w:b/>
                                <w:bCs/>
                                <w:color w:val="800080"/>
                              </w:rPr>
                              <w:t>鎮</w:t>
                            </w:r>
                            <w:r w:rsidR="00F92749">
                              <w:rPr>
                                <w:rFonts w:ascii="新細明體" w:hAnsi="新細明體" w:hint="eastAsia"/>
                                <w:b/>
                                <w:bCs/>
                                <w:color w:val="800080"/>
                              </w:rPr>
                              <w:t>ZM (</w:t>
                            </w:r>
                            <w:proofErr w:type="spellStart"/>
                            <w:r w:rsidR="00F92749" w:rsidRPr="00F92749">
                              <w:rPr>
                                <w:rFonts w:ascii="新細明體" w:hAnsi="新細明體"/>
                                <w:b/>
                                <w:bCs/>
                                <w:color w:val="800080"/>
                              </w:rPr>
                              <w:t>Zuunmod</w:t>
                            </w:r>
                            <w:proofErr w:type="spellEnd"/>
                            <w:r w:rsidR="00F92749">
                              <w:rPr>
                                <w:rFonts w:ascii="新細明體" w:hAnsi="新細明體" w:hint="eastAsia"/>
                                <w:b/>
                                <w:bCs/>
                                <w:color w:val="800080"/>
                              </w:rPr>
                              <w:t>)</w:t>
                            </w:r>
                          </w:p>
                          <w:p w14:paraId="4CF70ABA" w14:textId="5CC06C82" w:rsidR="00E7594F" w:rsidRDefault="00E7594F" w:rsidP="00E7594F">
                            <w:pPr>
                              <w:snapToGrid w:val="0"/>
                              <w:spacing w:after="0" w:line="300" w:lineRule="atLeast"/>
                              <w:rPr>
                                <w:rFonts w:ascii="新細明體" w:hAnsi="新細明體"/>
                                <w:b/>
                                <w:bCs/>
                                <w:color w:val="800080"/>
                              </w:rPr>
                            </w:pPr>
                            <w:r>
                              <w:rPr>
                                <w:rFonts w:ascii="新細明體" w:hAnsi="新細明體"/>
                                <w:b/>
                                <w:bCs/>
                                <w:color w:val="800080"/>
                              </w:rPr>
                              <w:t>13</w:t>
                            </w:r>
                            <w:r>
                              <w:rPr>
                                <w:rFonts w:ascii="新細明體" w:hAnsi="新細明體" w:hint="eastAsia"/>
                                <w:b/>
                                <w:bCs/>
                                <w:color w:val="800080"/>
                              </w:rPr>
                              <w:t>扎爾格蘭特</w:t>
                            </w:r>
                            <w:r w:rsidR="00603979">
                              <w:rPr>
                                <w:rFonts w:ascii="新細明體" w:hAnsi="新細明體" w:hint="eastAsia"/>
                                <w:b/>
                                <w:bCs/>
                                <w:color w:val="800080"/>
                              </w:rPr>
                              <w:t>鎮</w:t>
                            </w:r>
                            <w:r w:rsidR="00F92749">
                              <w:rPr>
                                <w:rFonts w:ascii="新細明體" w:hAnsi="新細明體" w:hint="eastAsia"/>
                                <w:b/>
                                <w:bCs/>
                                <w:color w:val="800080"/>
                              </w:rPr>
                              <w:t>JT (</w:t>
                            </w:r>
                            <w:proofErr w:type="spellStart"/>
                            <w:r w:rsidR="00562A54" w:rsidRPr="00562A54">
                              <w:rPr>
                                <w:rFonts w:ascii="新細明體" w:hAnsi="新細明體"/>
                                <w:b/>
                                <w:bCs/>
                                <w:color w:val="800080"/>
                              </w:rPr>
                              <w:t>Jargalant</w:t>
                            </w:r>
                            <w:proofErr w:type="spellEnd"/>
                            <w:r w:rsidR="00F92749">
                              <w:rPr>
                                <w:rFonts w:ascii="新細明體" w:hAnsi="新細明體" w:hint="eastAsia"/>
                                <w:b/>
                                <w:bCs/>
                                <w:color w:val="800080"/>
                              </w:rPr>
                              <w:t>)</w:t>
                            </w:r>
                          </w:p>
                          <w:p w14:paraId="3C635318" w14:textId="348C694A" w:rsidR="00E7594F" w:rsidRDefault="00E7594F" w:rsidP="00E7594F">
                            <w:pPr>
                              <w:snapToGrid w:val="0"/>
                              <w:spacing w:after="0" w:line="300" w:lineRule="atLeast"/>
                              <w:rPr>
                                <w:rFonts w:ascii="新細明體" w:hAnsi="新細明體"/>
                                <w:b/>
                                <w:bCs/>
                                <w:color w:val="800080"/>
                              </w:rPr>
                            </w:pPr>
                            <w:r>
                              <w:rPr>
                                <w:rFonts w:ascii="新細明體" w:hAnsi="新細明體" w:hint="eastAsia"/>
                                <w:b/>
                                <w:bCs/>
                                <w:color w:val="800080"/>
                              </w:rPr>
                              <w:t>14柏格諾</w:t>
                            </w:r>
                            <w:r w:rsidR="00603979">
                              <w:rPr>
                                <w:rFonts w:ascii="新細明體" w:hAnsi="新細明體" w:hint="eastAsia"/>
                                <w:b/>
                                <w:bCs/>
                                <w:color w:val="800080"/>
                              </w:rPr>
                              <w:t>鎮</w:t>
                            </w:r>
                            <w:r w:rsidR="00F92749">
                              <w:rPr>
                                <w:rFonts w:ascii="新細明體" w:hAnsi="新細明體" w:hint="eastAsia"/>
                                <w:b/>
                                <w:bCs/>
                                <w:color w:val="800080"/>
                              </w:rPr>
                              <w:t>BR (</w:t>
                            </w:r>
                            <w:proofErr w:type="spellStart"/>
                            <w:r w:rsidR="00562A54" w:rsidRPr="00562A54">
                              <w:rPr>
                                <w:rFonts w:ascii="新細明體" w:hAnsi="新細明體"/>
                                <w:b/>
                                <w:bCs/>
                                <w:color w:val="800080"/>
                              </w:rPr>
                              <w:t>Bornuur</w:t>
                            </w:r>
                            <w:proofErr w:type="spellEnd"/>
                            <w:r w:rsidR="00F92749">
                              <w:rPr>
                                <w:rFonts w:ascii="新細明體" w:hAnsi="新細明體" w:hint="eastAsia"/>
                                <w:b/>
                                <w:bCs/>
                                <w:color w:val="800080"/>
                              </w:rPr>
                              <w:t>)</w:t>
                            </w:r>
                          </w:p>
                          <w:p w14:paraId="49778B2C" w14:textId="5D1CF3F0" w:rsidR="001152CD" w:rsidRDefault="001152CD" w:rsidP="00E7594F">
                            <w:pPr>
                              <w:snapToGrid w:val="0"/>
                              <w:spacing w:after="0" w:line="300" w:lineRule="atLeast"/>
                              <w:rPr>
                                <w:rFonts w:ascii="新細明體" w:hAnsi="新細明體"/>
                                <w:b/>
                                <w:bCs/>
                                <w:color w:val="800080"/>
                              </w:rPr>
                            </w:pPr>
                            <w:r>
                              <w:rPr>
                                <w:rFonts w:ascii="新細明體" w:hAnsi="新細明體"/>
                                <w:b/>
                                <w:bCs/>
                                <w:color w:val="800080"/>
                              </w:rPr>
                              <w:t xml:space="preserve">15 </w:t>
                            </w:r>
                            <w:r>
                              <w:rPr>
                                <w:rFonts w:ascii="新細明體" w:hAnsi="新細明體" w:hint="eastAsia"/>
                                <w:b/>
                                <w:bCs/>
                                <w:color w:val="800080"/>
                              </w:rPr>
                              <w:t>巴特松柏爾鎮</w:t>
                            </w:r>
                            <w:r w:rsidR="00F92749">
                              <w:rPr>
                                <w:rFonts w:ascii="新細明體" w:hAnsi="新細明體" w:hint="eastAsia"/>
                                <w:b/>
                                <w:bCs/>
                                <w:color w:val="800080"/>
                              </w:rPr>
                              <w:t>BS (</w:t>
                            </w:r>
                            <w:proofErr w:type="spellStart"/>
                            <w:r w:rsidR="00F92749" w:rsidRPr="00F92749">
                              <w:rPr>
                                <w:rFonts w:ascii="新細明體" w:hAnsi="新細明體"/>
                                <w:b/>
                                <w:bCs/>
                                <w:color w:val="800080"/>
                              </w:rPr>
                              <w:t>Batsumber</w:t>
                            </w:r>
                            <w:proofErr w:type="spellEnd"/>
                            <w:r w:rsidR="00F92749">
                              <w:rPr>
                                <w:rFonts w:ascii="新細明體" w:hAnsi="新細明體" w:hint="eastAsia"/>
                                <w:b/>
                                <w:bCs/>
                                <w:color w:val="800080"/>
                              </w:rPr>
                              <w:t>)</w:t>
                            </w:r>
                          </w:p>
                          <w:p w14:paraId="0A22ED75" w14:textId="77777777" w:rsidR="001439C8" w:rsidRDefault="001439C8" w:rsidP="00E7594F">
                            <w:pPr>
                              <w:snapToGrid w:val="0"/>
                              <w:spacing w:after="0" w:line="300" w:lineRule="atLeast"/>
                              <w:rPr>
                                <w:rFonts w:ascii="新細明體" w:hAnsi="新細明體"/>
                                <w:b/>
                                <w:bCs/>
                                <w:color w:val="E36C0A" w:themeColor="accent6" w:themeShade="BF"/>
                              </w:rPr>
                            </w:pPr>
                            <w:r w:rsidRPr="001439C8">
                              <w:rPr>
                                <w:rFonts w:ascii="新細明體" w:hAnsi="新細明體"/>
                                <w:b/>
                                <w:bCs/>
                                <w:color w:val="E36C0A" w:themeColor="accent6" w:themeShade="BF"/>
                              </w:rPr>
                              <w:t>16</w:t>
                            </w:r>
                            <w:r>
                              <w:rPr>
                                <w:rFonts w:ascii="新細明體" w:hAnsi="新細明體" w:hint="eastAsia"/>
                                <w:b/>
                                <w:bCs/>
                                <w:color w:val="E36C0A" w:themeColor="accent6" w:themeShade="BF"/>
                              </w:rPr>
                              <w:t>育幼院</w:t>
                            </w:r>
                          </w:p>
                          <w:p w14:paraId="78FC4624" w14:textId="77777777" w:rsidR="000B7EA8" w:rsidRDefault="000B7EA8" w:rsidP="00E7594F">
                            <w:pPr>
                              <w:snapToGrid w:val="0"/>
                              <w:spacing w:after="0" w:line="300" w:lineRule="atLeast"/>
                              <w:rPr>
                                <w:rFonts w:ascii="新細明體" w:hAnsi="新細明體"/>
                                <w:b/>
                                <w:bCs/>
                                <w:color w:val="E36C0A" w:themeColor="accent6" w:themeShade="BF"/>
                              </w:rPr>
                            </w:pPr>
                            <w:r>
                              <w:rPr>
                                <w:rFonts w:ascii="新細明體" w:hAnsi="新細明體" w:hint="eastAsia"/>
                                <w:b/>
                                <w:bCs/>
                                <w:color w:val="E36C0A" w:themeColor="accent6" w:themeShade="BF"/>
                              </w:rPr>
                              <w:t>17家扶村</w:t>
                            </w:r>
                          </w:p>
                          <w:p w14:paraId="011BCC77" w14:textId="77777777" w:rsidR="004F0A45" w:rsidRDefault="004F0A45" w:rsidP="00E7594F">
                            <w:pPr>
                              <w:snapToGrid w:val="0"/>
                              <w:spacing w:after="0" w:line="300" w:lineRule="atLeast"/>
                              <w:rPr>
                                <w:rFonts w:ascii="新細明體" w:hAnsi="新細明體"/>
                                <w:b/>
                                <w:bCs/>
                                <w:color w:val="E36C0A" w:themeColor="accent6" w:themeShade="BF"/>
                              </w:rPr>
                            </w:pPr>
                            <w:r>
                              <w:rPr>
                                <w:rFonts w:ascii="新細明體" w:hAnsi="新細明體" w:hint="eastAsia"/>
                                <w:b/>
                                <w:bCs/>
                                <w:color w:val="E36C0A" w:themeColor="accent6" w:themeShade="BF"/>
                              </w:rPr>
                              <w:t>18育幼院</w:t>
                            </w:r>
                          </w:p>
                          <w:p w14:paraId="227FAE99" w14:textId="77777777" w:rsidR="004F0A45" w:rsidRPr="001439C8" w:rsidRDefault="004F0A45" w:rsidP="00E7594F">
                            <w:pPr>
                              <w:snapToGrid w:val="0"/>
                              <w:spacing w:after="0" w:line="300" w:lineRule="atLeast"/>
                              <w:rPr>
                                <w:rFonts w:ascii="新細明體" w:hAnsi="新細明體"/>
                                <w:b/>
                                <w:bCs/>
                                <w:color w:val="E36C0A" w:themeColor="accent6" w:themeShade="BF"/>
                              </w:rPr>
                            </w:pPr>
                          </w:p>
                          <w:p w14:paraId="1759F45C" w14:textId="77777777" w:rsidR="001152CD" w:rsidRPr="00E02EE9" w:rsidRDefault="001152CD" w:rsidP="00E7594F">
                            <w:pPr>
                              <w:snapToGrid w:val="0"/>
                              <w:spacing w:after="0" w:line="300" w:lineRule="atLeast"/>
                              <w:rPr>
                                <w:rFonts w:ascii="新細明體" w:hAnsi="新細明體"/>
                                <w:b/>
                                <w:bCs/>
                                <w:color w:val="800080"/>
                              </w:rPr>
                            </w:pPr>
                          </w:p>
                          <w:p w14:paraId="7100250E" w14:textId="77777777" w:rsidR="00E7594F" w:rsidRDefault="00E7594F" w:rsidP="00E7594F">
                            <w:pPr>
                              <w:spacing w:before="240" w:line="300" w:lineRule="atLeas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B364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21.05pt;margin-top:293.95pt;width:212.5pt;height:314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" strokeweight="1.5pt">
                <v:textbox>
                  <w:txbxContent>
                    <w:p w14:paraId="60B402E7" w14:textId="77777777" w:rsidR="00E7594F" w:rsidRPr="00E02EE9" w:rsidRDefault="00E7594F" w:rsidP="00E7594F">
                      <w:pPr>
                        <w:snapToGrid w:val="0"/>
                        <w:spacing w:after="0" w:line="300" w:lineRule="atLeast"/>
                        <w:rPr>
                          <w:rFonts w:ascii="新細明體" w:hAnsi="新細明體"/>
                          <w:b/>
                          <w:bCs/>
                          <w:color w:val="0000FF"/>
                        </w:rPr>
                      </w:pPr>
                      <w:r w:rsidRPr="00E02EE9">
                        <w:rPr>
                          <w:rFonts w:ascii="新細明體" w:hAnsi="新細明體" w:hint="eastAsia"/>
                          <w:b/>
                          <w:bCs/>
                          <w:color w:val="0000FF"/>
                        </w:rPr>
                        <w:t xml:space="preserve">烏蘭巴托市 </w:t>
                      </w:r>
                    </w:p>
                    <w:p w14:paraId="74E041CA" w14:textId="514C8B3C" w:rsidR="00E7594F" w:rsidRDefault="00E7594F" w:rsidP="00E7594F">
                      <w:pPr>
                        <w:snapToGrid w:val="0"/>
                        <w:spacing w:after="0" w:line="300" w:lineRule="atLeast"/>
                        <w:rPr>
                          <w:rFonts w:ascii="新細明體" w:hAnsi="新細明體"/>
                          <w:b/>
                          <w:bCs/>
                          <w:color w:val="0000FF"/>
                        </w:rPr>
                      </w:pPr>
                      <w:r w:rsidRPr="00E02EE9">
                        <w:rPr>
                          <w:rFonts w:ascii="新細明體" w:hAnsi="新細明體" w:hint="eastAsia"/>
                          <w:b/>
                          <w:bCs/>
                          <w:color w:val="0000FF"/>
                        </w:rPr>
                        <w:t>1.</w:t>
                      </w:r>
                      <w:r w:rsidRPr="00E02EE9">
                        <w:rPr>
                          <w:rFonts w:ascii="新細明體" w:hAnsi="新細明體" w:hint="eastAsia"/>
                          <w:b/>
                          <w:bCs/>
                          <w:color w:val="0000FF"/>
                        </w:rPr>
                        <w:t>松根海爾汗區</w:t>
                      </w:r>
                      <w:r w:rsidR="00F92749">
                        <w:rPr>
                          <w:rFonts w:ascii="新細明體" w:hAnsi="新細明體" w:hint="eastAsia"/>
                          <w:b/>
                          <w:bCs/>
                          <w:color w:val="0000FF"/>
                        </w:rPr>
                        <w:t>SK</w:t>
                      </w:r>
                      <w:r w:rsidRPr="00E02EE9">
                        <w:rPr>
                          <w:rFonts w:ascii="新細明體" w:hAnsi="新細明體" w:hint="eastAsia"/>
                          <w:b/>
                          <w:bCs/>
                          <w:color w:val="0000FF"/>
                        </w:rPr>
                        <w:t xml:space="preserve"> </w:t>
                      </w:r>
                      <w:r w:rsidR="00F92749">
                        <w:rPr>
                          <w:rFonts w:ascii="新細明體" w:hAnsi="新細明體" w:hint="eastAsia"/>
                          <w:b/>
                          <w:bCs/>
                          <w:color w:val="0000FF"/>
                        </w:rPr>
                        <w:t>(</w:t>
                      </w:r>
                      <w:proofErr w:type="spellStart"/>
                      <w:r w:rsidR="00F92749" w:rsidRPr="00F92749">
                        <w:rPr>
                          <w:rFonts w:ascii="新細明體" w:hAnsi="新細明體"/>
                          <w:b/>
                          <w:bCs/>
                          <w:color w:val="0000FF"/>
                        </w:rPr>
                        <w:t>Songinokhairkhan</w:t>
                      </w:r>
                      <w:proofErr w:type="spellEnd"/>
                      <w:r w:rsidR="00F92749">
                        <w:rPr>
                          <w:rFonts w:ascii="新細明體" w:hAnsi="新細明體" w:hint="eastAsia"/>
                          <w:b/>
                          <w:bCs/>
                          <w:color w:val="0000FF"/>
                        </w:rPr>
                        <w:t>)</w:t>
                      </w:r>
                    </w:p>
                    <w:p w14:paraId="5A48D579" w14:textId="3B43AD92" w:rsidR="00E7594F" w:rsidRDefault="00E7594F" w:rsidP="00E7594F">
                      <w:pPr>
                        <w:snapToGrid w:val="0"/>
                        <w:spacing w:after="0" w:line="300" w:lineRule="atLeast"/>
                        <w:rPr>
                          <w:rFonts w:ascii="新細明體" w:hAnsi="新細明體"/>
                          <w:b/>
                          <w:bCs/>
                          <w:color w:val="0000FF"/>
                        </w:rPr>
                      </w:pPr>
                      <w:r w:rsidRPr="00E02EE9">
                        <w:rPr>
                          <w:rFonts w:ascii="新細明體" w:hAnsi="新細明體" w:hint="eastAsia"/>
                          <w:b/>
                          <w:bCs/>
                          <w:color w:val="0000FF"/>
                        </w:rPr>
                        <w:t>2.巴彥高勒區</w:t>
                      </w:r>
                      <w:r w:rsidR="00F92749">
                        <w:rPr>
                          <w:rFonts w:ascii="新細明體" w:hAnsi="新細明體" w:hint="eastAsia"/>
                          <w:b/>
                          <w:bCs/>
                          <w:color w:val="0000FF"/>
                        </w:rPr>
                        <w:t>BG</w:t>
                      </w:r>
                      <w:r w:rsidRPr="00E02EE9">
                        <w:rPr>
                          <w:rFonts w:ascii="新細明體" w:hAnsi="新細明體" w:hint="eastAsia"/>
                          <w:b/>
                          <w:bCs/>
                          <w:color w:val="0000FF"/>
                        </w:rPr>
                        <w:t xml:space="preserve">  </w:t>
                      </w:r>
                      <w:r w:rsidR="00F92749">
                        <w:rPr>
                          <w:rFonts w:ascii="新細明體" w:hAnsi="新細明體" w:hint="eastAsia"/>
                          <w:b/>
                          <w:bCs/>
                          <w:color w:val="0000FF"/>
                        </w:rPr>
                        <w:t>(</w:t>
                      </w:r>
                      <w:proofErr w:type="spellStart"/>
                      <w:r w:rsidR="00F92749" w:rsidRPr="00F92749">
                        <w:rPr>
                          <w:rFonts w:ascii="新細明體" w:hAnsi="新細明體"/>
                          <w:b/>
                          <w:bCs/>
                          <w:color w:val="0000FF"/>
                        </w:rPr>
                        <w:t>Bayangol</w:t>
                      </w:r>
                      <w:proofErr w:type="spellEnd"/>
                      <w:r w:rsidR="00F92749">
                        <w:rPr>
                          <w:rFonts w:ascii="新細明體" w:hAnsi="新細明體" w:hint="eastAsia"/>
                          <w:b/>
                          <w:bCs/>
                          <w:color w:val="0000FF"/>
                        </w:rPr>
                        <w:t>)</w:t>
                      </w:r>
                    </w:p>
                    <w:p w14:paraId="37325CCC" w14:textId="2F60E618" w:rsidR="00E7594F" w:rsidRDefault="00E7594F" w:rsidP="00E7594F">
                      <w:pPr>
                        <w:snapToGrid w:val="0"/>
                        <w:spacing w:after="0" w:line="300" w:lineRule="atLeast"/>
                        <w:rPr>
                          <w:rFonts w:ascii="新細明體" w:hAnsi="新細明體"/>
                          <w:b/>
                          <w:bCs/>
                          <w:color w:val="0000FF"/>
                        </w:rPr>
                      </w:pPr>
                      <w:r w:rsidRPr="00E02EE9">
                        <w:rPr>
                          <w:rFonts w:ascii="新細明體" w:hAnsi="新細明體" w:hint="eastAsia"/>
                          <w:b/>
                          <w:bCs/>
                          <w:color w:val="0000FF"/>
                        </w:rPr>
                        <w:t>3.青格勒特區</w:t>
                      </w:r>
                      <w:r w:rsidR="00F92749">
                        <w:rPr>
                          <w:rFonts w:ascii="新細明體" w:hAnsi="新細明體" w:hint="eastAsia"/>
                          <w:b/>
                          <w:bCs/>
                          <w:color w:val="0000FF"/>
                        </w:rPr>
                        <w:t>CH</w:t>
                      </w:r>
                      <w:r w:rsidRPr="00E02EE9">
                        <w:rPr>
                          <w:rFonts w:ascii="新細明體" w:hAnsi="新細明體" w:hint="eastAsia"/>
                          <w:b/>
                          <w:bCs/>
                          <w:color w:val="0000FF"/>
                        </w:rPr>
                        <w:t xml:space="preserve"> </w:t>
                      </w:r>
                      <w:r w:rsidR="00F92749">
                        <w:rPr>
                          <w:rFonts w:ascii="新細明體" w:hAnsi="新細明體" w:hint="eastAsia"/>
                          <w:b/>
                          <w:bCs/>
                          <w:color w:val="0000FF"/>
                        </w:rPr>
                        <w:t xml:space="preserve"> (</w:t>
                      </w:r>
                      <w:proofErr w:type="spellStart"/>
                      <w:r w:rsidR="00F92749" w:rsidRPr="00F92749">
                        <w:rPr>
                          <w:rFonts w:ascii="新細明體" w:hAnsi="新細明體"/>
                          <w:b/>
                          <w:bCs/>
                          <w:color w:val="0000FF"/>
                        </w:rPr>
                        <w:t>Chingeltei</w:t>
                      </w:r>
                      <w:proofErr w:type="spellEnd"/>
                      <w:r w:rsidR="00F92749">
                        <w:rPr>
                          <w:rFonts w:ascii="新細明體" w:hAnsi="新細明體" w:hint="eastAsia"/>
                          <w:b/>
                          <w:bCs/>
                          <w:color w:val="0000FF"/>
                        </w:rPr>
                        <w:t>)</w:t>
                      </w:r>
                    </w:p>
                    <w:p w14:paraId="221ECFC9" w14:textId="33B17040" w:rsidR="00E7594F" w:rsidRDefault="00E7594F" w:rsidP="00E7594F">
                      <w:pPr>
                        <w:snapToGrid w:val="0"/>
                        <w:spacing w:after="0" w:line="300" w:lineRule="atLeast"/>
                        <w:rPr>
                          <w:rFonts w:ascii="新細明體" w:hAnsi="新細明體"/>
                          <w:b/>
                          <w:bCs/>
                          <w:color w:val="0000FF"/>
                        </w:rPr>
                      </w:pPr>
                      <w:r w:rsidRPr="00E02EE9">
                        <w:rPr>
                          <w:rFonts w:ascii="新細明體" w:hAnsi="新細明體" w:hint="eastAsia"/>
                          <w:b/>
                          <w:bCs/>
                          <w:color w:val="0000FF"/>
                        </w:rPr>
                        <w:t>4.蘇赫巴托區</w:t>
                      </w:r>
                      <w:r w:rsidR="00F92749">
                        <w:rPr>
                          <w:rFonts w:ascii="新細明體" w:hAnsi="新細明體" w:hint="eastAsia"/>
                          <w:b/>
                          <w:bCs/>
                          <w:color w:val="0000FF"/>
                        </w:rPr>
                        <w:t>SB</w:t>
                      </w:r>
                      <w:r w:rsidRPr="00E02EE9">
                        <w:rPr>
                          <w:rFonts w:ascii="新細明體" w:hAnsi="新細明體" w:hint="eastAsia"/>
                          <w:b/>
                          <w:bCs/>
                          <w:color w:val="0000FF"/>
                        </w:rPr>
                        <w:t xml:space="preserve">  </w:t>
                      </w:r>
                      <w:r w:rsidR="00F92749">
                        <w:rPr>
                          <w:rFonts w:ascii="新細明體" w:hAnsi="新細明體" w:hint="eastAsia"/>
                          <w:b/>
                          <w:bCs/>
                          <w:color w:val="0000FF"/>
                        </w:rPr>
                        <w:t>(</w:t>
                      </w:r>
                      <w:r w:rsidR="00F92749" w:rsidRPr="00F92749">
                        <w:rPr>
                          <w:rFonts w:ascii="新細明體" w:hAnsi="新細明體"/>
                          <w:b/>
                          <w:bCs/>
                          <w:color w:val="0000FF"/>
                        </w:rPr>
                        <w:t>Sukhbaatar</w:t>
                      </w:r>
                      <w:r w:rsidR="00F92749">
                        <w:rPr>
                          <w:rFonts w:ascii="新細明體" w:hAnsi="新細明體" w:hint="eastAsia"/>
                          <w:b/>
                          <w:bCs/>
                          <w:color w:val="0000FF"/>
                        </w:rPr>
                        <w:t>)</w:t>
                      </w:r>
                    </w:p>
                    <w:p w14:paraId="1316050C" w14:textId="41592EA9" w:rsidR="00E7594F" w:rsidRPr="00E02EE9" w:rsidRDefault="00E7594F" w:rsidP="00E7594F">
                      <w:pPr>
                        <w:snapToGrid w:val="0"/>
                        <w:spacing w:after="0" w:line="300" w:lineRule="atLeast"/>
                        <w:rPr>
                          <w:rFonts w:ascii="新細明體" w:hAnsi="新細明體"/>
                          <w:b/>
                          <w:bCs/>
                          <w:color w:val="0000FF"/>
                        </w:rPr>
                      </w:pPr>
                      <w:r w:rsidRPr="00E02EE9">
                        <w:rPr>
                          <w:rFonts w:ascii="新細明體" w:hAnsi="新細明體" w:hint="eastAsia"/>
                          <w:b/>
                          <w:bCs/>
                          <w:color w:val="0000FF"/>
                        </w:rPr>
                        <w:t>5.汗烏拉區</w:t>
                      </w:r>
                      <w:r w:rsidR="00F92749">
                        <w:rPr>
                          <w:rFonts w:ascii="新細明體" w:hAnsi="新細明體" w:hint="eastAsia"/>
                          <w:b/>
                          <w:bCs/>
                          <w:color w:val="0000FF"/>
                        </w:rPr>
                        <w:t>KH (</w:t>
                      </w:r>
                      <w:r w:rsidR="00F92749" w:rsidRPr="00F92749">
                        <w:rPr>
                          <w:rFonts w:ascii="新細明體" w:hAnsi="新細明體"/>
                          <w:b/>
                          <w:bCs/>
                          <w:color w:val="0000FF"/>
                        </w:rPr>
                        <w:t>Khan</w:t>
                      </w:r>
                      <w:r w:rsidR="00562A54">
                        <w:rPr>
                          <w:rFonts w:ascii="新細明體" w:hAnsi="新細明體" w:hint="eastAsia"/>
                          <w:b/>
                          <w:bCs/>
                          <w:color w:val="0000FF"/>
                        </w:rPr>
                        <w:t>-</w:t>
                      </w:r>
                      <w:proofErr w:type="spellStart"/>
                      <w:r w:rsidR="00F92749" w:rsidRPr="00F92749">
                        <w:rPr>
                          <w:rFonts w:ascii="新細明體" w:hAnsi="新細明體"/>
                          <w:b/>
                          <w:bCs/>
                          <w:color w:val="0000FF"/>
                        </w:rPr>
                        <w:t>Uul</w:t>
                      </w:r>
                      <w:proofErr w:type="spellEnd"/>
                      <w:r w:rsidR="00F92749">
                        <w:rPr>
                          <w:rFonts w:ascii="新細明體" w:hAnsi="新細明體" w:hint="eastAsia"/>
                          <w:b/>
                          <w:bCs/>
                          <w:color w:val="0000FF"/>
                        </w:rPr>
                        <w:t>)</w:t>
                      </w:r>
                    </w:p>
                    <w:p w14:paraId="4ECC6B95" w14:textId="2F0D3892" w:rsidR="00E7594F" w:rsidRDefault="00E7594F" w:rsidP="00E7594F">
                      <w:pPr>
                        <w:snapToGrid w:val="0"/>
                        <w:spacing w:after="0" w:line="300" w:lineRule="atLeast"/>
                        <w:rPr>
                          <w:rFonts w:ascii="新細明體" w:hAnsi="新細明體"/>
                          <w:b/>
                          <w:bCs/>
                          <w:color w:val="0000FF"/>
                        </w:rPr>
                      </w:pPr>
                      <w:r w:rsidRPr="00E02EE9">
                        <w:rPr>
                          <w:rFonts w:ascii="新細明體" w:hAnsi="新細明體" w:hint="eastAsia"/>
                          <w:b/>
                          <w:bCs/>
                          <w:color w:val="0000FF"/>
                        </w:rPr>
                        <w:t>6.巴彥朱日赫區</w:t>
                      </w:r>
                      <w:r w:rsidR="00F92749">
                        <w:rPr>
                          <w:rFonts w:ascii="新細明體" w:hAnsi="新細明體" w:hint="eastAsia"/>
                          <w:b/>
                          <w:bCs/>
                          <w:color w:val="0000FF"/>
                        </w:rPr>
                        <w:t>BZ</w:t>
                      </w:r>
                      <w:r w:rsidRPr="00E02EE9">
                        <w:rPr>
                          <w:rFonts w:ascii="新細明體" w:hAnsi="新細明體" w:hint="eastAsia"/>
                          <w:b/>
                          <w:bCs/>
                          <w:color w:val="0000FF"/>
                        </w:rPr>
                        <w:t xml:space="preserve">  </w:t>
                      </w:r>
                      <w:r w:rsidR="00F92749">
                        <w:rPr>
                          <w:rFonts w:ascii="新細明體" w:hAnsi="新細明體" w:hint="eastAsia"/>
                          <w:b/>
                          <w:bCs/>
                          <w:color w:val="0000FF"/>
                        </w:rPr>
                        <w:t>(</w:t>
                      </w:r>
                      <w:proofErr w:type="spellStart"/>
                      <w:r w:rsidR="00F92749" w:rsidRPr="00F92749">
                        <w:rPr>
                          <w:rFonts w:ascii="新細明體" w:hAnsi="新細明體"/>
                          <w:b/>
                          <w:bCs/>
                          <w:color w:val="0000FF"/>
                        </w:rPr>
                        <w:t>Bayanzurkh</w:t>
                      </w:r>
                      <w:proofErr w:type="spellEnd"/>
                      <w:r w:rsidR="00F92749">
                        <w:rPr>
                          <w:rFonts w:ascii="新細明體" w:hAnsi="新細明體" w:hint="eastAsia"/>
                          <w:b/>
                          <w:bCs/>
                          <w:color w:val="0000FF"/>
                        </w:rPr>
                        <w:t>)</w:t>
                      </w:r>
                    </w:p>
                    <w:p w14:paraId="1348253F" w14:textId="19241ECB" w:rsidR="00E7594F" w:rsidRDefault="00E7594F" w:rsidP="00E7594F">
                      <w:pPr>
                        <w:snapToGrid w:val="0"/>
                        <w:spacing w:after="0" w:line="300" w:lineRule="atLeast"/>
                        <w:rPr>
                          <w:rFonts w:ascii="新細明體" w:hAnsi="新細明體"/>
                          <w:b/>
                          <w:bCs/>
                          <w:color w:val="0000FF"/>
                        </w:rPr>
                      </w:pPr>
                      <w:r w:rsidRPr="00E02EE9">
                        <w:rPr>
                          <w:rFonts w:ascii="新細明體" w:hAnsi="新細明體" w:hint="eastAsia"/>
                          <w:b/>
                          <w:bCs/>
                          <w:color w:val="0000FF"/>
                        </w:rPr>
                        <w:t>7.納萊赫區</w:t>
                      </w:r>
                      <w:r w:rsidR="00F92749">
                        <w:rPr>
                          <w:rFonts w:ascii="新細明體" w:hAnsi="新細明體" w:hint="eastAsia"/>
                          <w:b/>
                          <w:bCs/>
                          <w:color w:val="0000FF"/>
                        </w:rPr>
                        <w:t>NL</w:t>
                      </w:r>
                      <w:r w:rsidRPr="00E02EE9">
                        <w:rPr>
                          <w:rFonts w:ascii="新細明體" w:hAnsi="新細明體" w:hint="eastAsia"/>
                          <w:b/>
                          <w:bCs/>
                          <w:color w:val="0000FF"/>
                        </w:rPr>
                        <w:t xml:space="preserve">  </w:t>
                      </w:r>
                      <w:r w:rsidR="00F92749">
                        <w:rPr>
                          <w:rFonts w:ascii="新細明體" w:hAnsi="新細明體" w:hint="eastAsia"/>
                          <w:b/>
                          <w:bCs/>
                          <w:color w:val="0000FF"/>
                        </w:rPr>
                        <w:t>(</w:t>
                      </w:r>
                      <w:proofErr w:type="spellStart"/>
                      <w:r w:rsidR="00F92749" w:rsidRPr="00F92749">
                        <w:rPr>
                          <w:rFonts w:ascii="新細明體" w:hAnsi="新細明體"/>
                          <w:b/>
                          <w:bCs/>
                          <w:color w:val="0000FF"/>
                        </w:rPr>
                        <w:t>Nalaikh</w:t>
                      </w:r>
                      <w:proofErr w:type="spellEnd"/>
                      <w:r w:rsidR="00F92749">
                        <w:rPr>
                          <w:rFonts w:ascii="新細明體" w:hAnsi="新細明體" w:hint="eastAsia"/>
                          <w:b/>
                          <w:bCs/>
                          <w:color w:val="0000FF"/>
                        </w:rPr>
                        <w:t>)</w:t>
                      </w:r>
                    </w:p>
                    <w:p w14:paraId="51C9ADDD" w14:textId="2C64D027" w:rsidR="00E7594F" w:rsidRDefault="00E7594F" w:rsidP="00E7594F">
                      <w:pPr>
                        <w:snapToGrid w:val="0"/>
                        <w:spacing w:after="0" w:line="300" w:lineRule="atLeast"/>
                        <w:rPr>
                          <w:rFonts w:ascii="新細明體" w:hAnsi="新細明體"/>
                          <w:b/>
                          <w:bCs/>
                          <w:color w:val="0000FF"/>
                        </w:rPr>
                      </w:pPr>
                      <w:r w:rsidRPr="00E02EE9">
                        <w:rPr>
                          <w:rFonts w:ascii="新細明體" w:hAnsi="新細明體" w:hint="eastAsia"/>
                          <w:b/>
                          <w:bCs/>
                          <w:color w:val="0000FF"/>
                        </w:rPr>
                        <w:t>8.巴格諾爾區</w:t>
                      </w:r>
                      <w:r w:rsidR="00F92749">
                        <w:rPr>
                          <w:rFonts w:ascii="新細明體" w:hAnsi="新細明體" w:hint="eastAsia"/>
                          <w:b/>
                          <w:bCs/>
                          <w:color w:val="0000FF"/>
                        </w:rPr>
                        <w:t>BN</w:t>
                      </w:r>
                      <w:r w:rsidRPr="00E02EE9">
                        <w:rPr>
                          <w:rFonts w:ascii="新細明體" w:hAnsi="新細明體" w:hint="eastAsia"/>
                          <w:b/>
                          <w:bCs/>
                          <w:color w:val="0000FF"/>
                        </w:rPr>
                        <w:t xml:space="preserve">  </w:t>
                      </w:r>
                      <w:r w:rsidR="00F92749">
                        <w:rPr>
                          <w:rFonts w:ascii="新細明體" w:hAnsi="新細明體" w:hint="eastAsia"/>
                          <w:b/>
                          <w:bCs/>
                          <w:color w:val="0000FF"/>
                        </w:rPr>
                        <w:t>(</w:t>
                      </w:r>
                      <w:proofErr w:type="spellStart"/>
                      <w:r w:rsidR="00F92749" w:rsidRPr="00F92749">
                        <w:rPr>
                          <w:rFonts w:ascii="新細明體" w:hAnsi="新細明體"/>
                          <w:b/>
                          <w:bCs/>
                          <w:color w:val="0000FF"/>
                        </w:rPr>
                        <w:t>Baganuur</w:t>
                      </w:r>
                      <w:proofErr w:type="spellEnd"/>
                      <w:r w:rsidR="00F92749">
                        <w:rPr>
                          <w:rFonts w:ascii="新細明體" w:hAnsi="新細明體" w:hint="eastAsia"/>
                          <w:b/>
                          <w:bCs/>
                          <w:color w:val="0000FF"/>
                        </w:rPr>
                        <w:t>)</w:t>
                      </w:r>
                    </w:p>
                    <w:p w14:paraId="411FD82B" w14:textId="2E51AB8A" w:rsidR="00E7594F" w:rsidRPr="00E02EE9" w:rsidRDefault="00E7594F" w:rsidP="00E7594F">
                      <w:pPr>
                        <w:snapToGrid w:val="0"/>
                        <w:spacing w:after="0" w:line="300" w:lineRule="atLeast"/>
                        <w:rPr>
                          <w:rFonts w:ascii="新細明體" w:hAnsi="新細明體"/>
                          <w:b/>
                          <w:bCs/>
                          <w:color w:val="0000FF"/>
                        </w:rPr>
                      </w:pPr>
                      <w:r w:rsidRPr="00E02EE9">
                        <w:rPr>
                          <w:rFonts w:ascii="新細明體" w:hAnsi="新細明體" w:hint="eastAsia"/>
                          <w:b/>
                          <w:bCs/>
                          <w:color w:val="0000FF"/>
                        </w:rPr>
                        <w:t>9.巴格杭愛區</w:t>
                      </w:r>
                      <w:r w:rsidR="00F92749">
                        <w:rPr>
                          <w:rFonts w:ascii="新細明體" w:hAnsi="新細明體" w:hint="eastAsia"/>
                          <w:b/>
                          <w:bCs/>
                          <w:color w:val="0000FF"/>
                        </w:rPr>
                        <w:t>BH (</w:t>
                      </w:r>
                      <w:proofErr w:type="spellStart"/>
                      <w:r w:rsidR="00F92749" w:rsidRPr="00F92749">
                        <w:rPr>
                          <w:rFonts w:ascii="新細明體" w:hAnsi="新細明體"/>
                          <w:b/>
                          <w:bCs/>
                          <w:color w:val="0000FF"/>
                        </w:rPr>
                        <w:t>Bagakhangai</w:t>
                      </w:r>
                      <w:proofErr w:type="spellEnd"/>
                      <w:r w:rsidR="00F92749">
                        <w:rPr>
                          <w:rFonts w:ascii="新細明體" w:hAnsi="新細明體" w:hint="eastAsia"/>
                          <w:b/>
                          <w:bCs/>
                          <w:color w:val="0000FF"/>
                        </w:rPr>
                        <w:t>)</w:t>
                      </w:r>
                    </w:p>
                    <w:p w14:paraId="7DB4BE23" w14:textId="77777777" w:rsidR="00E7594F" w:rsidRPr="00E02EE9" w:rsidRDefault="00E7594F" w:rsidP="00E7594F">
                      <w:pPr>
                        <w:snapToGrid w:val="0"/>
                        <w:spacing w:after="0" w:line="300" w:lineRule="atLeast"/>
                        <w:rPr>
                          <w:rFonts w:ascii="新細明體" w:hAnsi="新細明體"/>
                          <w:b/>
                          <w:bCs/>
                          <w:color w:val="800080"/>
                        </w:rPr>
                      </w:pPr>
                      <w:r w:rsidRPr="00E02EE9">
                        <w:rPr>
                          <w:rFonts w:ascii="新細明體" w:hAnsi="新細明體" w:hint="eastAsia"/>
                          <w:b/>
                          <w:bCs/>
                          <w:color w:val="800080"/>
                        </w:rPr>
                        <w:t>中央省</w:t>
                      </w:r>
                    </w:p>
                    <w:p w14:paraId="19EF40B9" w14:textId="2E21B7A2" w:rsidR="00E7594F" w:rsidRDefault="00E7594F" w:rsidP="00E7594F">
                      <w:pPr>
                        <w:snapToGrid w:val="0"/>
                        <w:spacing w:after="0" w:line="300" w:lineRule="atLeast"/>
                        <w:rPr>
                          <w:rFonts w:ascii="新細明體" w:hAnsi="新細明體"/>
                          <w:b/>
                          <w:bCs/>
                          <w:color w:val="800080"/>
                        </w:rPr>
                      </w:pPr>
                      <w:r w:rsidRPr="00E02EE9">
                        <w:rPr>
                          <w:rFonts w:ascii="新細明體" w:hAnsi="新細明體" w:hint="eastAsia"/>
                          <w:b/>
                          <w:bCs/>
                          <w:color w:val="800080"/>
                        </w:rPr>
                        <w:t>10.爾登鎮</w:t>
                      </w:r>
                      <w:r w:rsidR="00F92749">
                        <w:rPr>
                          <w:rFonts w:ascii="新細明體" w:hAnsi="新細明體" w:hint="eastAsia"/>
                          <w:b/>
                          <w:bCs/>
                          <w:color w:val="800080"/>
                        </w:rPr>
                        <w:t>ED</w:t>
                      </w:r>
                      <w:r w:rsidRPr="00E02EE9">
                        <w:rPr>
                          <w:rFonts w:ascii="新細明體" w:hAnsi="新細明體" w:hint="eastAsia"/>
                          <w:b/>
                          <w:bCs/>
                          <w:color w:val="800080"/>
                        </w:rPr>
                        <w:t xml:space="preserve">  </w:t>
                      </w:r>
                      <w:r w:rsidR="00F92749">
                        <w:rPr>
                          <w:rFonts w:ascii="新細明體" w:hAnsi="新細明體" w:hint="eastAsia"/>
                          <w:b/>
                          <w:bCs/>
                          <w:color w:val="800080"/>
                        </w:rPr>
                        <w:t>(</w:t>
                      </w:r>
                      <w:r w:rsidR="00F92749" w:rsidRPr="00F92749">
                        <w:rPr>
                          <w:rFonts w:ascii="新細明體" w:hAnsi="新細明體"/>
                          <w:b/>
                          <w:bCs/>
                          <w:color w:val="800080"/>
                        </w:rPr>
                        <w:t>Erdene</w:t>
                      </w:r>
                      <w:r w:rsidR="00F92749">
                        <w:rPr>
                          <w:rFonts w:ascii="新細明體" w:hAnsi="新細明體" w:hint="eastAsia"/>
                          <w:b/>
                          <w:bCs/>
                          <w:color w:val="800080"/>
                        </w:rPr>
                        <w:t>)</w:t>
                      </w:r>
                    </w:p>
                    <w:p w14:paraId="0A92C45D" w14:textId="1B79DAB5" w:rsidR="00E7594F" w:rsidRDefault="00E7594F" w:rsidP="00E7594F">
                      <w:pPr>
                        <w:snapToGrid w:val="0"/>
                        <w:spacing w:after="0" w:line="300" w:lineRule="atLeast"/>
                        <w:rPr>
                          <w:rFonts w:ascii="新細明體" w:hAnsi="新細明體"/>
                          <w:b/>
                          <w:bCs/>
                          <w:color w:val="800080"/>
                        </w:rPr>
                      </w:pPr>
                      <w:r w:rsidRPr="00E02EE9">
                        <w:rPr>
                          <w:rFonts w:ascii="新細明體" w:hAnsi="新細明體" w:hint="eastAsia"/>
                          <w:b/>
                          <w:bCs/>
                          <w:color w:val="800080"/>
                        </w:rPr>
                        <w:t>11.巴彥德里格爾鎮</w:t>
                      </w:r>
                      <w:r w:rsidR="00F92749">
                        <w:rPr>
                          <w:rFonts w:ascii="新細明體" w:hAnsi="新細明體" w:hint="eastAsia"/>
                          <w:b/>
                          <w:bCs/>
                          <w:color w:val="800080"/>
                        </w:rPr>
                        <w:t>BD (</w:t>
                      </w:r>
                      <w:proofErr w:type="spellStart"/>
                      <w:r w:rsidR="00F92749" w:rsidRPr="00F92749">
                        <w:rPr>
                          <w:rFonts w:ascii="新細明體" w:hAnsi="新細明體"/>
                          <w:b/>
                          <w:bCs/>
                          <w:color w:val="800080"/>
                        </w:rPr>
                        <w:t>Bayandelger</w:t>
                      </w:r>
                      <w:proofErr w:type="spellEnd"/>
                      <w:r w:rsidR="00F92749">
                        <w:rPr>
                          <w:rFonts w:ascii="新細明體" w:hAnsi="新細明體" w:hint="eastAsia"/>
                          <w:b/>
                          <w:bCs/>
                          <w:color w:val="800080"/>
                        </w:rPr>
                        <w:t>)</w:t>
                      </w:r>
                    </w:p>
                    <w:p w14:paraId="3B83DE61" w14:textId="103E3CF4" w:rsidR="00E7594F" w:rsidRDefault="00E7594F" w:rsidP="00E7594F">
                      <w:pPr>
                        <w:snapToGrid w:val="0"/>
                        <w:spacing w:after="0" w:line="300" w:lineRule="atLeast"/>
                        <w:rPr>
                          <w:rFonts w:ascii="新細明體" w:hAnsi="新細明體"/>
                          <w:b/>
                          <w:bCs/>
                          <w:color w:val="800080"/>
                        </w:rPr>
                      </w:pPr>
                      <w:r>
                        <w:rPr>
                          <w:rFonts w:ascii="新細明體" w:hAnsi="新細明體"/>
                          <w:b/>
                          <w:bCs/>
                          <w:color w:val="800080"/>
                        </w:rPr>
                        <w:t>12</w:t>
                      </w:r>
                      <w:r>
                        <w:rPr>
                          <w:rFonts w:ascii="新細明體" w:hAnsi="新細明體" w:hint="eastAsia"/>
                          <w:b/>
                          <w:bCs/>
                          <w:color w:val="800080"/>
                        </w:rPr>
                        <w:t>宗木德</w:t>
                      </w:r>
                      <w:r w:rsidR="00603979">
                        <w:rPr>
                          <w:rFonts w:ascii="新細明體" w:hAnsi="新細明體" w:hint="eastAsia"/>
                          <w:b/>
                          <w:bCs/>
                          <w:color w:val="800080"/>
                        </w:rPr>
                        <w:t>鎮</w:t>
                      </w:r>
                      <w:r w:rsidR="00F92749">
                        <w:rPr>
                          <w:rFonts w:ascii="新細明體" w:hAnsi="新細明體" w:hint="eastAsia"/>
                          <w:b/>
                          <w:bCs/>
                          <w:color w:val="800080"/>
                        </w:rPr>
                        <w:t>ZM (</w:t>
                      </w:r>
                      <w:proofErr w:type="spellStart"/>
                      <w:r w:rsidR="00F92749" w:rsidRPr="00F92749">
                        <w:rPr>
                          <w:rFonts w:ascii="新細明體" w:hAnsi="新細明體"/>
                          <w:b/>
                          <w:bCs/>
                          <w:color w:val="800080"/>
                        </w:rPr>
                        <w:t>Zuunmod</w:t>
                      </w:r>
                      <w:proofErr w:type="spellEnd"/>
                      <w:r w:rsidR="00F92749">
                        <w:rPr>
                          <w:rFonts w:ascii="新細明體" w:hAnsi="新細明體" w:hint="eastAsia"/>
                          <w:b/>
                          <w:bCs/>
                          <w:color w:val="800080"/>
                        </w:rPr>
                        <w:t>)</w:t>
                      </w:r>
                    </w:p>
                    <w:p w14:paraId="4CF70ABA" w14:textId="5CC06C82" w:rsidR="00E7594F" w:rsidRDefault="00E7594F" w:rsidP="00E7594F">
                      <w:pPr>
                        <w:snapToGrid w:val="0"/>
                        <w:spacing w:after="0" w:line="300" w:lineRule="atLeast"/>
                        <w:rPr>
                          <w:rFonts w:ascii="新細明體" w:hAnsi="新細明體"/>
                          <w:b/>
                          <w:bCs/>
                          <w:color w:val="800080"/>
                        </w:rPr>
                      </w:pPr>
                      <w:r>
                        <w:rPr>
                          <w:rFonts w:ascii="新細明體" w:hAnsi="新細明體"/>
                          <w:b/>
                          <w:bCs/>
                          <w:color w:val="800080"/>
                        </w:rPr>
                        <w:t>13</w:t>
                      </w:r>
                      <w:r>
                        <w:rPr>
                          <w:rFonts w:ascii="新細明體" w:hAnsi="新細明體" w:hint="eastAsia"/>
                          <w:b/>
                          <w:bCs/>
                          <w:color w:val="800080"/>
                        </w:rPr>
                        <w:t>扎爾格蘭特</w:t>
                      </w:r>
                      <w:r w:rsidR="00603979">
                        <w:rPr>
                          <w:rFonts w:ascii="新細明體" w:hAnsi="新細明體" w:hint="eastAsia"/>
                          <w:b/>
                          <w:bCs/>
                          <w:color w:val="800080"/>
                        </w:rPr>
                        <w:t>鎮</w:t>
                      </w:r>
                      <w:r w:rsidR="00F92749">
                        <w:rPr>
                          <w:rFonts w:ascii="新細明體" w:hAnsi="新細明體" w:hint="eastAsia"/>
                          <w:b/>
                          <w:bCs/>
                          <w:color w:val="800080"/>
                        </w:rPr>
                        <w:t>JT (</w:t>
                      </w:r>
                      <w:proofErr w:type="spellStart"/>
                      <w:r w:rsidR="00562A54" w:rsidRPr="00562A54">
                        <w:rPr>
                          <w:rFonts w:ascii="新細明體" w:hAnsi="新細明體"/>
                          <w:b/>
                          <w:bCs/>
                          <w:color w:val="800080"/>
                        </w:rPr>
                        <w:t>Jargalant</w:t>
                      </w:r>
                      <w:proofErr w:type="spellEnd"/>
                      <w:r w:rsidR="00F92749">
                        <w:rPr>
                          <w:rFonts w:ascii="新細明體" w:hAnsi="新細明體" w:hint="eastAsia"/>
                          <w:b/>
                          <w:bCs/>
                          <w:color w:val="800080"/>
                        </w:rPr>
                        <w:t>)</w:t>
                      </w:r>
                    </w:p>
                    <w:p w14:paraId="3C635318" w14:textId="348C694A" w:rsidR="00E7594F" w:rsidRDefault="00E7594F" w:rsidP="00E7594F">
                      <w:pPr>
                        <w:snapToGrid w:val="0"/>
                        <w:spacing w:after="0" w:line="300" w:lineRule="atLeast"/>
                        <w:rPr>
                          <w:rFonts w:ascii="新細明體" w:hAnsi="新細明體"/>
                          <w:b/>
                          <w:bCs/>
                          <w:color w:val="800080"/>
                        </w:rPr>
                      </w:pPr>
                      <w:r>
                        <w:rPr>
                          <w:rFonts w:ascii="新細明體" w:hAnsi="新細明體" w:hint="eastAsia"/>
                          <w:b/>
                          <w:bCs/>
                          <w:color w:val="800080"/>
                        </w:rPr>
                        <w:t>14柏格諾</w:t>
                      </w:r>
                      <w:r w:rsidR="00603979">
                        <w:rPr>
                          <w:rFonts w:ascii="新細明體" w:hAnsi="新細明體" w:hint="eastAsia"/>
                          <w:b/>
                          <w:bCs/>
                          <w:color w:val="800080"/>
                        </w:rPr>
                        <w:t>鎮</w:t>
                      </w:r>
                      <w:r w:rsidR="00F92749">
                        <w:rPr>
                          <w:rFonts w:ascii="新細明體" w:hAnsi="新細明體" w:hint="eastAsia"/>
                          <w:b/>
                          <w:bCs/>
                          <w:color w:val="800080"/>
                        </w:rPr>
                        <w:t>BR (</w:t>
                      </w:r>
                      <w:proofErr w:type="spellStart"/>
                      <w:r w:rsidR="00562A54" w:rsidRPr="00562A54">
                        <w:rPr>
                          <w:rFonts w:ascii="新細明體" w:hAnsi="新細明體"/>
                          <w:b/>
                          <w:bCs/>
                          <w:color w:val="800080"/>
                        </w:rPr>
                        <w:t>Bornuur</w:t>
                      </w:r>
                      <w:proofErr w:type="spellEnd"/>
                      <w:r w:rsidR="00F92749">
                        <w:rPr>
                          <w:rFonts w:ascii="新細明體" w:hAnsi="新細明體" w:hint="eastAsia"/>
                          <w:b/>
                          <w:bCs/>
                          <w:color w:val="800080"/>
                        </w:rPr>
                        <w:t>)</w:t>
                      </w:r>
                    </w:p>
                    <w:p w14:paraId="49778B2C" w14:textId="5D1CF3F0" w:rsidR="001152CD" w:rsidRDefault="001152CD" w:rsidP="00E7594F">
                      <w:pPr>
                        <w:snapToGrid w:val="0"/>
                        <w:spacing w:after="0" w:line="300" w:lineRule="atLeast"/>
                        <w:rPr>
                          <w:rFonts w:ascii="新細明體" w:hAnsi="新細明體"/>
                          <w:b/>
                          <w:bCs/>
                          <w:color w:val="800080"/>
                        </w:rPr>
                      </w:pPr>
                      <w:r>
                        <w:rPr>
                          <w:rFonts w:ascii="新細明體" w:hAnsi="新細明體"/>
                          <w:b/>
                          <w:bCs/>
                          <w:color w:val="800080"/>
                        </w:rPr>
                        <w:t xml:space="preserve">15 </w:t>
                      </w:r>
                      <w:r>
                        <w:rPr>
                          <w:rFonts w:ascii="新細明體" w:hAnsi="新細明體" w:hint="eastAsia"/>
                          <w:b/>
                          <w:bCs/>
                          <w:color w:val="800080"/>
                        </w:rPr>
                        <w:t>巴特松柏爾鎮</w:t>
                      </w:r>
                      <w:r w:rsidR="00F92749">
                        <w:rPr>
                          <w:rFonts w:ascii="新細明體" w:hAnsi="新細明體" w:hint="eastAsia"/>
                          <w:b/>
                          <w:bCs/>
                          <w:color w:val="800080"/>
                        </w:rPr>
                        <w:t>BS (</w:t>
                      </w:r>
                      <w:proofErr w:type="spellStart"/>
                      <w:r w:rsidR="00F92749" w:rsidRPr="00F92749">
                        <w:rPr>
                          <w:rFonts w:ascii="新細明體" w:hAnsi="新細明體"/>
                          <w:b/>
                          <w:bCs/>
                          <w:color w:val="800080"/>
                        </w:rPr>
                        <w:t>Batsumber</w:t>
                      </w:r>
                      <w:proofErr w:type="spellEnd"/>
                      <w:r w:rsidR="00F92749">
                        <w:rPr>
                          <w:rFonts w:ascii="新細明體" w:hAnsi="新細明體" w:hint="eastAsia"/>
                          <w:b/>
                          <w:bCs/>
                          <w:color w:val="800080"/>
                        </w:rPr>
                        <w:t>)</w:t>
                      </w:r>
                    </w:p>
                    <w:p w14:paraId="0A22ED75" w14:textId="77777777" w:rsidR="001439C8" w:rsidRDefault="001439C8" w:rsidP="00E7594F">
                      <w:pPr>
                        <w:snapToGrid w:val="0"/>
                        <w:spacing w:after="0" w:line="300" w:lineRule="atLeast"/>
                        <w:rPr>
                          <w:rFonts w:ascii="新細明體" w:hAnsi="新細明體"/>
                          <w:b/>
                          <w:bCs/>
                          <w:color w:val="E36C0A" w:themeColor="accent6" w:themeShade="BF"/>
                        </w:rPr>
                      </w:pPr>
                      <w:r w:rsidRPr="001439C8">
                        <w:rPr>
                          <w:rFonts w:ascii="新細明體" w:hAnsi="新細明體"/>
                          <w:b/>
                          <w:bCs/>
                          <w:color w:val="E36C0A" w:themeColor="accent6" w:themeShade="BF"/>
                        </w:rPr>
                        <w:t>16</w:t>
                      </w:r>
                      <w:r>
                        <w:rPr>
                          <w:rFonts w:ascii="新細明體" w:hAnsi="新細明體" w:hint="eastAsia"/>
                          <w:b/>
                          <w:bCs/>
                          <w:color w:val="E36C0A" w:themeColor="accent6" w:themeShade="BF"/>
                        </w:rPr>
                        <w:t>育幼院</w:t>
                      </w:r>
                    </w:p>
                    <w:p w14:paraId="78FC4624" w14:textId="77777777" w:rsidR="000B7EA8" w:rsidRDefault="000B7EA8" w:rsidP="00E7594F">
                      <w:pPr>
                        <w:snapToGrid w:val="0"/>
                        <w:spacing w:after="0" w:line="300" w:lineRule="atLeast"/>
                        <w:rPr>
                          <w:rFonts w:ascii="新細明體" w:hAnsi="新細明體"/>
                          <w:b/>
                          <w:bCs/>
                          <w:color w:val="E36C0A" w:themeColor="accent6" w:themeShade="BF"/>
                        </w:rPr>
                      </w:pPr>
                      <w:r>
                        <w:rPr>
                          <w:rFonts w:ascii="新細明體" w:hAnsi="新細明體" w:hint="eastAsia"/>
                          <w:b/>
                          <w:bCs/>
                          <w:color w:val="E36C0A" w:themeColor="accent6" w:themeShade="BF"/>
                        </w:rPr>
                        <w:t>17家扶村</w:t>
                      </w:r>
                    </w:p>
                    <w:p w14:paraId="011BCC77" w14:textId="77777777" w:rsidR="004F0A45" w:rsidRDefault="004F0A45" w:rsidP="00E7594F">
                      <w:pPr>
                        <w:snapToGrid w:val="0"/>
                        <w:spacing w:after="0" w:line="300" w:lineRule="atLeast"/>
                        <w:rPr>
                          <w:rFonts w:ascii="新細明體" w:hAnsi="新細明體"/>
                          <w:b/>
                          <w:bCs/>
                          <w:color w:val="E36C0A" w:themeColor="accent6" w:themeShade="BF"/>
                        </w:rPr>
                      </w:pPr>
                      <w:r>
                        <w:rPr>
                          <w:rFonts w:ascii="新細明體" w:hAnsi="新細明體" w:hint="eastAsia"/>
                          <w:b/>
                          <w:bCs/>
                          <w:color w:val="E36C0A" w:themeColor="accent6" w:themeShade="BF"/>
                        </w:rPr>
                        <w:t>18育幼院</w:t>
                      </w:r>
                    </w:p>
                    <w:p w14:paraId="227FAE99" w14:textId="77777777" w:rsidR="004F0A45" w:rsidRPr="001439C8" w:rsidRDefault="004F0A45" w:rsidP="00E7594F">
                      <w:pPr>
                        <w:snapToGrid w:val="0"/>
                        <w:spacing w:after="0" w:line="300" w:lineRule="atLeast"/>
                        <w:rPr>
                          <w:rFonts w:ascii="新細明體" w:hAnsi="新細明體"/>
                          <w:b/>
                          <w:bCs/>
                          <w:color w:val="E36C0A" w:themeColor="accent6" w:themeShade="BF"/>
                        </w:rPr>
                      </w:pPr>
                    </w:p>
                    <w:p w14:paraId="1759F45C" w14:textId="77777777" w:rsidR="001152CD" w:rsidRPr="00E02EE9" w:rsidRDefault="001152CD" w:rsidP="00E7594F">
                      <w:pPr>
                        <w:snapToGrid w:val="0"/>
                        <w:spacing w:after="0" w:line="300" w:lineRule="atLeast"/>
                        <w:rPr>
                          <w:rFonts w:ascii="新細明體" w:hAnsi="新細明體"/>
                          <w:b/>
                          <w:bCs/>
                          <w:color w:val="800080"/>
                        </w:rPr>
                      </w:pPr>
                    </w:p>
                    <w:p w14:paraId="7100250E" w14:textId="77777777" w:rsidR="00E7594F" w:rsidRDefault="00E7594F" w:rsidP="00E7594F">
                      <w:pPr>
                        <w:spacing w:before="240" w:line="300" w:lineRule="atLeas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BD3017" wp14:editId="7DC2509E">
                <wp:simplePos x="0" y="0"/>
                <wp:positionH relativeFrom="margin">
                  <wp:align>right</wp:align>
                </wp:positionH>
                <wp:positionV relativeFrom="paragraph">
                  <wp:posOffset>3599815</wp:posOffset>
                </wp:positionV>
                <wp:extent cx="3879850" cy="4552950"/>
                <wp:effectExtent l="0" t="0" r="6350" b="0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9850" cy="455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102" w:type="dxa"/>
                              <w:tblInd w:w="641" w:type="dxa"/>
                              <w:tblBorders>
                                <w:top w:val="double" w:sz="4" w:space="0" w:color="auto"/>
                                <w:left w:val="double" w:sz="4" w:space="0" w:color="auto"/>
                                <w:bottom w:val="double" w:sz="4" w:space="0" w:color="auto"/>
                                <w:right w:val="doub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754"/>
                              <w:gridCol w:w="2172"/>
                              <w:gridCol w:w="815"/>
                              <w:gridCol w:w="1361"/>
                            </w:tblGrid>
                            <w:tr w:rsidR="00DD3499" w:rsidRPr="00460971" w14:paraId="18932D4F" w14:textId="77777777" w:rsidTr="00F92749">
                              <w:trPr>
                                <w:trHeight w:val="290"/>
                              </w:trPr>
                              <w:tc>
                                <w:tcPr>
                                  <w:tcW w:w="754" w:type="dxa"/>
                                </w:tcPr>
                                <w:p w14:paraId="5ACA72E2" w14:textId="77777777" w:rsidR="00DD3499" w:rsidRPr="00E65DC6" w:rsidRDefault="00DD3499" w:rsidP="00DD3499">
                                  <w:pPr>
                                    <w:spacing w:after="0" w:line="240" w:lineRule="atLeast"/>
                                    <w:jc w:val="center"/>
                                    <w:rPr>
                                      <w:rFonts w:asciiTheme="minorEastAsia" w:eastAsiaTheme="minorEastAsia" w:hAnsiTheme="minorEastAsia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2" w:type="dxa"/>
                                </w:tcPr>
                                <w:p w14:paraId="23A621F1" w14:textId="6517E072" w:rsidR="00DD3499" w:rsidRPr="00E65DC6" w:rsidRDefault="00DD3499" w:rsidP="00DD3499">
                                  <w:pPr>
                                    <w:spacing w:after="0" w:line="240" w:lineRule="atLeast"/>
                                    <w:jc w:val="center"/>
                                    <w:rPr>
                                      <w:rFonts w:asciiTheme="minorEastAsia" w:eastAsiaTheme="minorEastAsia" w:hAnsiTheme="minorEastAsia"/>
                                      <w:b/>
                                    </w:rPr>
                                  </w:pPr>
                                  <w:r w:rsidRPr="00E65DC6">
                                    <w:rPr>
                                      <w:rFonts w:asciiTheme="minorEastAsia" w:eastAsiaTheme="minorEastAsia" w:hAnsiTheme="minorEastAsia"/>
                                      <w:b/>
                                    </w:rPr>
                                    <w:t>鄉鎮</w:t>
                                  </w:r>
                                </w:p>
                              </w:tc>
                              <w:tc>
                                <w:tcPr>
                                  <w:tcW w:w="815" w:type="dxa"/>
                                </w:tcPr>
                                <w:p w14:paraId="3770EC39" w14:textId="071EFBD3" w:rsidR="00DD3499" w:rsidRPr="00E65DC6" w:rsidRDefault="00DD3499" w:rsidP="00DD3499">
                                  <w:pPr>
                                    <w:spacing w:after="0" w:line="240" w:lineRule="atLeast"/>
                                    <w:jc w:val="center"/>
                                    <w:rPr>
                                      <w:rFonts w:asciiTheme="minorEastAsia" w:eastAsiaTheme="minorEastAsia" w:hAnsiTheme="minorEastAsia"/>
                                      <w:b/>
                                    </w:rPr>
                                  </w:pPr>
                                  <w:r w:rsidRPr="00E65DC6">
                                    <w:rPr>
                                      <w:rFonts w:asciiTheme="minorEastAsia" w:eastAsiaTheme="minorEastAsia" w:hAnsiTheme="minorEastAsia"/>
                                      <w:b/>
                                    </w:rPr>
                                    <w:t>戶數</w:t>
                                  </w:r>
                                </w:p>
                              </w:tc>
                              <w:tc>
                                <w:tcPr>
                                  <w:tcW w:w="1361" w:type="dxa"/>
                                </w:tcPr>
                                <w:p w14:paraId="0223201A" w14:textId="47C63A02" w:rsidR="00DD3499" w:rsidRPr="00E65DC6" w:rsidRDefault="00DD3499" w:rsidP="00DD3499">
                                  <w:pPr>
                                    <w:spacing w:after="0" w:line="240" w:lineRule="atLeast"/>
                                    <w:jc w:val="center"/>
                                    <w:rPr>
                                      <w:rFonts w:asciiTheme="minorEastAsia" w:eastAsiaTheme="minorEastAsia" w:hAnsiTheme="minorEastAsia"/>
                                      <w:b/>
                                    </w:rPr>
                                  </w:pPr>
                                  <w:r w:rsidRPr="00E65DC6">
                                    <w:rPr>
                                      <w:rFonts w:asciiTheme="minorEastAsia" w:eastAsiaTheme="minorEastAsia" w:hAnsiTheme="minorEastAsia"/>
                                      <w:b/>
                                    </w:rPr>
                                    <w:t>兒童數</w:t>
                                  </w:r>
                                </w:p>
                              </w:tc>
                            </w:tr>
                            <w:tr w:rsidR="00F034C8" w:rsidRPr="00460971" w14:paraId="7676A33D" w14:textId="77777777" w:rsidTr="00F92749">
                              <w:trPr>
                                <w:trHeight w:val="304"/>
                              </w:trPr>
                              <w:tc>
                                <w:tcPr>
                                  <w:tcW w:w="754" w:type="dxa"/>
                                </w:tcPr>
                                <w:p w14:paraId="613DFB74" w14:textId="77777777" w:rsidR="00F034C8" w:rsidRPr="00E65DC6" w:rsidRDefault="00F034C8" w:rsidP="00F034C8">
                                  <w:pPr>
                                    <w:pStyle w:val="a5"/>
                                    <w:numPr>
                                      <w:ilvl w:val="0"/>
                                      <w:numId w:val="1"/>
                                    </w:numPr>
                                    <w:spacing w:after="0" w:line="240" w:lineRule="atLeast"/>
                                    <w:rPr>
                                      <w:rFonts w:asciiTheme="minorEastAsia" w:eastAsiaTheme="minorEastAsia" w:hAnsiTheme="minorEastAsia"/>
                                      <w:b/>
                                      <w:color w:val="00206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2" w:type="dxa"/>
                                </w:tcPr>
                                <w:p w14:paraId="21E47420" w14:textId="5C422180" w:rsidR="00F034C8" w:rsidRPr="00E65DC6" w:rsidRDefault="00F034C8" w:rsidP="00F034C8">
                                  <w:pPr>
                                    <w:spacing w:after="0" w:line="240" w:lineRule="atLeast"/>
                                    <w:rPr>
                                      <w:rFonts w:asciiTheme="minorEastAsia" w:eastAsiaTheme="minorEastAsia" w:hAnsiTheme="minorEastAsia"/>
                                      <w:b/>
                                      <w:color w:val="002060"/>
                                    </w:rPr>
                                  </w:pPr>
                                  <w:r w:rsidRPr="00E65DC6">
                                    <w:rPr>
                                      <w:rFonts w:asciiTheme="minorEastAsia" w:eastAsiaTheme="minorEastAsia" w:hAnsiTheme="minorEastAsia" w:hint="eastAsia"/>
                                      <w:b/>
                                      <w:color w:val="002060"/>
                                    </w:rPr>
                                    <w:t>松根海爾汗區</w:t>
                                  </w:r>
                                  <w:r w:rsidRPr="00F92749">
                                    <w:rPr>
                                      <w:rFonts w:asciiTheme="minorEastAsia" w:eastAsiaTheme="minorEastAsia" w:hAnsiTheme="minorEastAsia" w:hint="eastAsia"/>
                                      <w:b/>
                                      <w:color w:val="002060"/>
                                    </w:rPr>
                                    <w:t>SK</w:t>
                                  </w:r>
                                </w:p>
                              </w:tc>
                              <w:tc>
                                <w:tcPr>
                                  <w:tcW w:w="815" w:type="dxa"/>
                                  <w:tcBorders>
                                    <w:top w:val="double" w:sz="6" w:space="0" w:color="auto"/>
                                    <w:left w:val="double" w:sz="6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</w:tcPr>
                                <w:p w14:paraId="5447A114" w14:textId="559A1461" w:rsidR="00F034C8" w:rsidRPr="00494160" w:rsidRDefault="00F034C8" w:rsidP="00F034C8">
                                  <w:pPr>
                                    <w:pStyle w:val="aa"/>
                                    <w:jc w:val="center"/>
                                    <w:rPr>
                                      <w:rFonts w:ascii="標楷體" w:eastAsia="標楷體" w:hAnsi="標楷體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1E6ED9">
                                    <w:t>763</w:t>
                                  </w:r>
                                </w:p>
                              </w:tc>
                              <w:tc>
                                <w:tcPr>
                                  <w:tcW w:w="1361" w:type="dxa"/>
                                  <w:tcBorders>
                                    <w:top w:val="double" w:sz="6" w:space="0" w:color="auto"/>
                                    <w:left w:val="nil"/>
                                    <w:bottom w:val="single" w:sz="8" w:space="0" w:color="auto"/>
                                    <w:right w:val="double" w:sz="6" w:space="0" w:color="auto"/>
                                  </w:tcBorders>
                                </w:tcPr>
                                <w:p w14:paraId="5AFB519C" w14:textId="130CB325" w:rsidR="00F034C8" w:rsidRPr="00494160" w:rsidRDefault="00F034C8" w:rsidP="00F034C8">
                                  <w:pPr>
                                    <w:pStyle w:val="aa"/>
                                    <w:jc w:val="center"/>
                                    <w:rPr>
                                      <w:rFonts w:ascii="標楷體" w:eastAsia="標楷體" w:hAnsi="標楷體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1E6ED9">
                                    <w:t>2459</w:t>
                                  </w:r>
                                </w:p>
                              </w:tc>
                            </w:tr>
                            <w:tr w:rsidR="00F034C8" w:rsidRPr="00460971" w14:paraId="2ECAA7D2" w14:textId="77777777" w:rsidTr="00F92749">
                              <w:trPr>
                                <w:trHeight w:val="320"/>
                              </w:trPr>
                              <w:tc>
                                <w:tcPr>
                                  <w:tcW w:w="754" w:type="dxa"/>
                                </w:tcPr>
                                <w:p w14:paraId="406145A2" w14:textId="77777777" w:rsidR="00F034C8" w:rsidRPr="00E65DC6" w:rsidRDefault="00F034C8" w:rsidP="00F034C8">
                                  <w:pPr>
                                    <w:pStyle w:val="a5"/>
                                    <w:numPr>
                                      <w:ilvl w:val="0"/>
                                      <w:numId w:val="1"/>
                                    </w:numPr>
                                    <w:spacing w:after="0" w:line="240" w:lineRule="atLeast"/>
                                    <w:rPr>
                                      <w:rFonts w:asciiTheme="minorEastAsia" w:eastAsiaTheme="minorEastAsia" w:hAnsiTheme="minorEastAsia"/>
                                      <w:b/>
                                      <w:color w:val="00206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2" w:type="dxa"/>
                                </w:tcPr>
                                <w:p w14:paraId="6EB93609" w14:textId="2AF70D04" w:rsidR="00F034C8" w:rsidRPr="00E65DC6" w:rsidRDefault="00F034C8" w:rsidP="00F034C8">
                                  <w:pPr>
                                    <w:spacing w:after="0" w:line="240" w:lineRule="atLeast"/>
                                    <w:rPr>
                                      <w:rFonts w:asciiTheme="minorEastAsia" w:eastAsiaTheme="minorEastAsia" w:hAnsiTheme="minorEastAsia"/>
                                      <w:b/>
                                      <w:color w:val="002060"/>
                                    </w:rPr>
                                  </w:pPr>
                                  <w:r w:rsidRPr="00E65DC6">
                                    <w:rPr>
                                      <w:rFonts w:asciiTheme="minorEastAsia" w:eastAsiaTheme="minorEastAsia" w:hAnsiTheme="minorEastAsia" w:hint="eastAsia"/>
                                      <w:b/>
                                      <w:color w:val="002060"/>
                                    </w:rPr>
                                    <w:t>巴彥高勒區BG</w:t>
                                  </w:r>
                                </w:p>
                              </w:tc>
                              <w:tc>
                                <w:tcPr>
                                  <w:tcW w:w="815" w:type="dxa"/>
                                  <w:tcBorders>
                                    <w:top w:val="nil"/>
                                    <w:left w:val="double" w:sz="6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</w:tcPr>
                                <w:p w14:paraId="525ADD79" w14:textId="6941471D" w:rsidR="00F034C8" w:rsidRPr="00494160" w:rsidRDefault="00F034C8" w:rsidP="00F034C8">
                                  <w:pPr>
                                    <w:pStyle w:val="aa"/>
                                    <w:jc w:val="center"/>
                                    <w:rPr>
                                      <w:rFonts w:ascii="標楷體" w:eastAsia="標楷體" w:hAnsi="標楷體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1E6ED9">
                                    <w:t>173</w:t>
                                  </w:r>
                                </w:p>
                              </w:tc>
                              <w:tc>
                                <w:tcPr>
                                  <w:tcW w:w="1361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double" w:sz="6" w:space="0" w:color="auto"/>
                                  </w:tcBorders>
                                </w:tcPr>
                                <w:p w14:paraId="02EF3B82" w14:textId="085217FA" w:rsidR="00F034C8" w:rsidRPr="00494160" w:rsidRDefault="00F034C8" w:rsidP="00F034C8">
                                  <w:pPr>
                                    <w:pStyle w:val="aa"/>
                                    <w:jc w:val="center"/>
                                    <w:rPr>
                                      <w:rFonts w:ascii="標楷體" w:eastAsia="標楷體" w:hAnsi="標楷體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1E6ED9">
                                    <w:t>530</w:t>
                                  </w:r>
                                </w:p>
                              </w:tc>
                            </w:tr>
                            <w:tr w:rsidR="00F034C8" w:rsidRPr="00460971" w14:paraId="018F5B02" w14:textId="77777777" w:rsidTr="00F92749">
                              <w:trPr>
                                <w:trHeight w:val="320"/>
                              </w:trPr>
                              <w:tc>
                                <w:tcPr>
                                  <w:tcW w:w="754" w:type="dxa"/>
                                </w:tcPr>
                                <w:p w14:paraId="2F94E29B" w14:textId="77777777" w:rsidR="00F034C8" w:rsidRPr="00E65DC6" w:rsidRDefault="00F034C8" w:rsidP="00F034C8">
                                  <w:pPr>
                                    <w:pStyle w:val="a5"/>
                                    <w:numPr>
                                      <w:ilvl w:val="0"/>
                                      <w:numId w:val="1"/>
                                    </w:numPr>
                                    <w:spacing w:after="0" w:line="240" w:lineRule="atLeast"/>
                                    <w:rPr>
                                      <w:rFonts w:asciiTheme="minorEastAsia" w:eastAsiaTheme="minorEastAsia" w:hAnsiTheme="minorEastAsia"/>
                                      <w:b/>
                                      <w:color w:val="00206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2" w:type="dxa"/>
                                </w:tcPr>
                                <w:p w14:paraId="7DC63171" w14:textId="1272DC68" w:rsidR="00F034C8" w:rsidRPr="00E65DC6" w:rsidRDefault="00F034C8" w:rsidP="00F034C8">
                                  <w:pPr>
                                    <w:spacing w:after="0" w:line="240" w:lineRule="atLeast"/>
                                    <w:rPr>
                                      <w:rFonts w:asciiTheme="minorEastAsia" w:eastAsiaTheme="minorEastAsia" w:hAnsiTheme="minorEastAsia"/>
                                      <w:b/>
                                      <w:color w:val="002060"/>
                                    </w:rPr>
                                  </w:pPr>
                                  <w:r w:rsidRPr="00E65DC6">
                                    <w:rPr>
                                      <w:rFonts w:asciiTheme="minorEastAsia" w:eastAsiaTheme="minorEastAsia" w:hAnsiTheme="minorEastAsia" w:hint="eastAsia"/>
                                      <w:b/>
                                      <w:color w:val="002060"/>
                                    </w:rPr>
                                    <w:t>青格勒特區CH</w:t>
                                  </w:r>
                                </w:p>
                              </w:tc>
                              <w:tc>
                                <w:tcPr>
                                  <w:tcW w:w="815" w:type="dxa"/>
                                  <w:tcBorders>
                                    <w:top w:val="nil"/>
                                    <w:left w:val="double" w:sz="6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</w:tcPr>
                                <w:p w14:paraId="3763B3C9" w14:textId="506E8FA3" w:rsidR="00F034C8" w:rsidRPr="00494160" w:rsidRDefault="00F034C8" w:rsidP="00F034C8">
                                  <w:pPr>
                                    <w:pStyle w:val="aa"/>
                                    <w:jc w:val="center"/>
                                    <w:rPr>
                                      <w:rFonts w:ascii="標楷體" w:eastAsia="標楷體" w:hAnsi="標楷體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1E6ED9">
                                    <w:t>355</w:t>
                                  </w:r>
                                </w:p>
                              </w:tc>
                              <w:tc>
                                <w:tcPr>
                                  <w:tcW w:w="1361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double" w:sz="6" w:space="0" w:color="auto"/>
                                  </w:tcBorders>
                                </w:tcPr>
                                <w:p w14:paraId="06F50A0D" w14:textId="3C89346F" w:rsidR="00F034C8" w:rsidRPr="00494160" w:rsidRDefault="00F034C8" w:rsidP="00F034C8">
                                  <w:pPr>
                                    <w:pStyle w:val="aa"/>
                                    <w:jc w:val="center"/>
                                    <w:rPr>
                                      <w:rFonts w:ascii="標楷體" w:eastAsia="標楷體" w:hAnsi="標楷體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1E6ED9">
                                    <w:t>1111</w:t>
                                  </w:r>
                                </w:p>
                              </w:tc>
                            </w:tr>
                            <w:tr w:rsidR="00F034C8" w:rsidRPr="00460971" w14:paraId="60508CE6" w14:textId="77777777" w:rsidTr="00F92749">
                              <w:trPr>
                                <w:trHeight w:val="320"/>
                              </w:trPr>
                              <w:tc>
                                <w:tcPr>
                                  <w:tcW w:w="754" w:type="dxa"/>
                                </w:tcPr>
                                <w:p w14:paraId="73A31DBC" w14:textId="77777777" w:rsidR="00F034C8" w:rsidRPr="00E65DC6" w:rsidRDefault="00F034C8" w:rsidP="00F034C8">
                                  <w:pPr>
                                    <w:pStyle w:val="a5"/>
                                    <w:numPr>
                                      <w:ilvl w:val="0"/>
                                      <w:numId w:val="1"/>
                                    </w:numPr>
                                    <w:spacing w:after="0" w:line="240" w:lineRule="atLeast"/>
                                    <w:rPr>
                                      <w:rFonts w:asciiTheme="minorEastAsia" w:eastAsiaTheme="minorEastAsia" w:hAnsiTheme="minorEastAsia"/>
                                      <w:b/>
                                      <w:color w:val="00206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2" w:type="dxa"/>
                                </w:tcPr>
                                <w:p w14:paraId="53B8B679" w14:textId="7E061E59" w:rsidR="00F034C8" w:rsidRPr="00E65DC6" w:rsidRDefault="00F034C8" w:rsidP="00F034C8">
                                  <w:pPr>
                                    <w:spacing w:after="0" w:line="240" w:lineRule="atLeast"/>
                                    <w:rPr>
                                      <w:rFonts w:asciiTheme="minorEastAsia" w:eastAsiaTheme="minorEastAsia" w:hAnsiTheme="minorEastAsia"/>
                                      <w:b/>
                                      <w:color w:val="002060"/>
                                    </w:rPr>
                                  </w:pPr>
                                  <w:r w:rsidRPr="00E65DC6">
                                    <w:rPr>
                                      <w:rFonts w:asciiTheme="minorEastAsia" w:eastAsiaTheme="minorEastAsia" w:hAnsiTheme="minorEastAsia" w:hint="eastAsia"/>
                                      <w:b/>
                                      <w:color w:val="002060"/>
                                    </w:rPr>
                                    <w:t>蘇赫巴托區SB</w:t>
                                  </w:r>
                                </w:p>
                              </w:tc>
                              <w:tc>
                                <w:tcPr>
                                  <w:tcW w:w="815" w:type="dxa"/>
                                  <w:tcBorders>
                                    <w:top w:val="nil"/>
                                    <w:left w:val="double" w:sz="6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</w:tcPr>
                                <w:p w14:paraId="703D2B07" w14:textId="76AD6674" w:rsidR="00F034C8" w:rsidRPr="00494160" w:rsidRDefault="00F034C8" w:rsidP="00F034C8">
                                  <w:pPr>
                                    <w:pStyle w:val="aa"/>
                                    <w:jc w:val="center"/>
                                    <w:rPr>
                                      <w:rFonts w:ascii="標楷體" w:eastAsia="標楷體" w:hAnsi="標楷體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1E6ED9">
                                    <w:t>185</w:t>
                                  </w:r>
                                </w:p>
                              </w:tc>
                              <w:tc>
                                <w:tcPr>
                                  <w:tcW w:w="1361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double" w:sz="6" w:space="0" w:color="auto"/>
                                  </w:tcBorders>
                                </w:tcPr>
                                <w:p w14:paraId="75A89B09" w14:textId="75407210" w:rsidR="00F034C8" w:rsidRPr="00494160" w:rsidRDefault="00F034C8" w:rsidP="00F034C8">
                                  <w:pPr>
                                    <w:pStyle w:val="aa"/>
                                    <w:jc w:val="center"/>
                                    <w:rPr>
                                      <w:rFonts w:ascii="標楷體" w:eastAsia="標楷體" w:hAnsi="標楷體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1E6ED9">
                                    <w:t>617</w:t>
                                  </w:r>
                                </w:p>
                              </w:tc>
                            </w:tr>
                            <w:tr w:rsidR="00F034C8" w:rsidRPr="00460971" w14:paraId="729F72D2" w14:textId="77777777" w:rsidTr="00F92749">
                              <w:trPr>
                                <w:trHeight w:val="320"/>
                              </w:trPr>
                              <w:tc>
                                <w:tcPr>
                                  <w:tcW w:w="754" w:type="dxa"/>
                                </w:tcPr>
                                <w:p w14:paraId="0D3A2B4D" w14:textId="77777777" w:rsidR="00F034C8" w:rsidRPr="00E65DC6" w:rsidRDefault="00F034C8" w:rsidP="00F034C8">
                                  <w:pPr>
                                    <w:pStyle w:val="a5"/>
                                    <w:numPr>
                                      <w:ilvl w:val="0"/>
                                      <w:numId w:val="1"/>
                                    </w:numPr>
                                    <w:spacing w:after="0" w:line="240" w:lineRule="atLeast"/>
                                    <w:rPr>
                                      <w:rFonts w:asciiTheme="minorEastAsia" w:eastAsiaTheme="minorEastAsia" w:hAnsiTheme="minorEastAsia"/>
                                      <w:b/>
                                      <w:color w:val="00206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2" w:type="dxa"/>
                                </w:tcPr>
                                <w:p w14:paraId="0B9BD0FD" w14:textId="757F6AF3" w:rsidR="00F034C8" w:rsidRPr="00E65DC6" w:rsidRDefault="00F034C8" w:rsidP="00F034C8">
                                  <w:pPr>
                                    <w:spacing w:after="0" w:line="240" w:lineRule="atLeast"/>
                                    <w:rPr>
                                      <w:rFonts w:asciiTheme="minorEastAsia" w:eastAsiaTheme="minorEastAsia" w:hAnsiTheme="minorEastAsia"/>
                                      <w:b/>
                                      <w:color w:val="002060"/>
                                    </w:rPr>
                                  </w:pPr>
                                  <w:r w:rsidRPr="00E65DC6">
                                    <w:rPr>
                                      <w:rFonts w:asciiTheme="minorEastAsia" w:eastAsiaTheme="minorEastAsia" w:hAnsiTheme="minorEastAsia" w:hint="eastAsia"/>
                                      <w:b/>
                                      <w:color w:val="002060"/>
                                    </w:rPr>
                                    <w:t>汗烏拉區KH</w:t>
                                  </w:r>
                                </w:p>
                              </w:tc>
                              <w:tc>
                                <w:tcPr>
                                  <w:tcW w:w="815" w:type="dxa"/>
                                  <w:tcBorders>
                                    <w:top w:val="nil"/>
                                    <w:left w:val="double" w:sz="6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</w:tcPr>
                                <w:p w14:paraId="73AD2D3C" w14:textId="4464CED1" w:rsidR="00F034C8" w:rsidRPr="00494160" w:rsidRDefault="00F034C8" w:rsidP="00F034C8">
                                  <w:pPr>
                                    <w:pStyle w:val="aa"/>
                                    <w:jc w:val="center"/>
                                    <w:rPr>
                                      <w:rFonts w:ascii="標楷體" w:eastAsia="標楷體" w:hAnsi="標楷體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1E6ED9">
                                    <w:t>320</w:t>
                                  </w:r>
                                </w:p>
                              </w:tc>
                              <w:tc>
                                <w:tcPr>
                                  <w:tcW w:w="1361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double" w:sz="6" w:space="0" w:color="auto"/>
                                  </w:tcBorders>
                                </w:tcPr>
                                <w:p w14:paraId="55AD40E5" w14:textId="6A5EFD44" w:rsidR="00F034C8" w:rsidRPr="00494160" w:rsidRDefault="00F034C8" w:rsidP="00F034C8">
                                  <w:pPr>
                                    <w:pStyle w:val="aa"/>
                                    <w:jc w:val="center"/>
                                    <w:rPr>
                                      <w:rFonts w:ascii="標楷體" w:eastAsia="標楷體" w:hAnsi="標楷體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1E6ED9">
                                    <w:t>1062</w:t>
                                  </w:r>
                                </w:p>
                              </w:tc>
                            </w:tr>
                            <w:tr w:rsidR="00F034C8" w:rsidRPr="00B77925" w14:paraId="451FBA16" w14:textId="77777777" w:rsidTr="00F92749">
                              <w:trPr>
                                <w:trHeight w:val="320"/>
                              </w:trPr>
                              <w:tc>
                                <w:tcPr>
                                  <w:tcW w:w="754" w:type="dxa"/>
                                </w:tcPr>
                                <w:p w14:paraId="6A04D620" w14:textId="77777777" w:rsidR="00F034C8" w:rsidRPr="00E65DC6" w:rsidRDefault="00F034C8" w:rsidP="00F034C8">
                                  <w:pPr>
                                    <w:pStyle w:val="a5"/>
                                    <w:numPr>
                                      <w:ilvl w:val="0"/>
                                      <w:numId w:val="1"/>
                                    </w:numPr>
                                    <w:spacing w:after="0" w:line="240" w:lineRule="atLeast"/>
                                    <w:rPr>
                                      <w:rFonts w:asciiTheme="minorEastAsia" w:eastAsiaTheme="minorEastAsia" w:hAnsiTheme="minorEastAsia"/>
                                      <w:b/>
                                      <w:color w:val="00206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2" w:type="dxa"/>
                                </w:tcPr>
                                <w:p w14:paraId="569782EF" w14:textId="056AD1AE" w:rsidR="00F034C8" w:rsidRPr="00E65DC6" w:rsidRDefault="00F034C8" w:rsidP="00F034C8">
                                  <w:pPr>
                                    <w:spacing w:after="0" w:line="240" w:lineRule="atLeast"/>
                                    <w:rPr>
                                      <w:rFonts w:asciiTheme="minorEastAsia" w:eastAsiaTheme="minorEastAsia" w:hAnsiTheme="minorEastAsia"/>
                                      <w:b/>
                                      <w:color w:val="002060"/>
                                    </w:rPr>
                                  </w:pPr>
                                  <w:r w:rsidRPr="00E65DC6">
                                    <w:rPr>
                                      <w:rFonts w:asciiTheme="minorEastAsia" w:eastAsiaTheme="minorEastAsia" w:hAnsiTheme="minorEastAsia" w:hint="eastAsia"/>
                                      <w:b/>
                                      <w:color w:val="002060"/>
                                    </w:rPr>
                                    <w:t>巴彥朱日赫區BZ</w:t>
                                  </w:r>
                                </w:p>
                              </w:tc>
                              <w:tc>
                                <w:tcPr>
                                  <w:tcW w:w="815" w:type="dxa"/>
                                  <w:tcBorders>
                                    <w:top w:val="nil"/>
                                    <w:left w:val="double" w:sz="6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</w:tcPr>
                                <w:p w14:paraId="0D86E797" w14:textId="592715A2" w:rsidR="00F034C8" w:rsidRPr="00494160" w:rsidRDefault="00F034C8" w:rsidP="00F034C8">
                                  <w:pPr>
                                    <w:pStyle w:val="aa"/>
                                    <w:jc w:val="center"/>
                                    <w:rPr>
                                      <w:rFonts w:ascii="標楷體" w:eastAsia="標楷體" w:hAnsi="標楷體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1E6ED9">
                                    <w:t>543</w:t>
                                  </w:r>
                                </w:p>
                              </w:tc>
                              <w:tc>
                                <w:tcPr>
                                  <w:tcW w:w="1361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double" w:sz="6" w:space="0" w:color="auto"/>
                                  </w:tcBorders>
                                </w:tcPr>
                                <w:p w14:paraId="0B6F3A64" w14:textId="4B75D253" w:rsidR="00F034C8" w:rsidRPr="00494160" w:rsidRDefault="00F034C8" w:rsidP="00F034C8">
                                  <w:pPr>
                                    <w:pStyle w:val="aa"/>
                                    <w:jc w:val="center"/>
                                    <w:rPr>
                                      <w:rFonts w:ascii="標楷體" w:eastAsia="標楷體" w:hAnsi="標楷體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1E6ED9">
                                    <w:t>1822</w:t>
                                  </w:r>
                                </w:p>
                              </w:tc>
                            </w:tr>
                            <w:tr w:rsidR="00F034C8" w:rsidRPr="00460971" w14:paraId="71819121" w14:textId="77777777" w:rsidTr="00F92749">
                              <w:trPr>
                                <w:trHeight w:val="320"/>
                              </w:trPr>
                              <w:tc>
                                <w:tcPr>
                                  <w:tcW w:w="754" w:type="dxa"/>
                                </w:tcPr>
                                <w:p w14:paraId="6D32BAD3" w14:textId="77777777" w:rsidR="00F034C8" w:rsidRPr="00E65DC6" w:rsidRDefault="00F034C8" w:rsidP="00F034C8">
                                  <w:pPr>
                                    <w:pStyle w:val="a5"/>
                                    <w:numPr>
                                      <w:ilvl w:val="0"/>
                                      <w:numId w:val="1"/>
                                    </w:numPr>
                                    <w:spacing w:after="0" w:line="240" w:lineRule="atLeast"/>
                                    <w:rPr>
                                      <w:rFonts w:asciiTheme="minorEastAsia" w:eastAsiaTheme="minorEastAsia" w:hAnsiTheme="minorEastAsia"/>
                                      <w:b/>
                                      <w:color w:val="00206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2" w:type="dxa"/>
                                </w:tcPr>
                                <w:p w14:paraId="4E3632E1" w14:textId="0A111044" w:rsidR="00F034C8" w:rsidRPr="00E65DC6" w:rsidRDefault="00F034C8" w:rsidP="00F034C8">
                                  <w:pPr>
                                    <w:spacing w:after="0" w:line="240" w:lineRule="atLeast"/>
                                    <w:rPr>
                                      <w:rFonts w:asciiTheme="minorEastAsia" w:eastAsiaTheme="minorEastAsia" w:hAnsiTheme="minorEastAsia"/>
                                      <w:b/>
                                      <w:color w:val="002060"/>
                                    </w:rPr>
                                  </w:pPr>
                                  <w:r w:rsidRPr="00E65DC6">
                                    <w:rPr>
                                      <w:rFonts w:asciiTheme="minorEastAsia" w:eastAsiaTheme="minorEastAsia" w:hAnsiTheme="minorEastAsia" w:hint="eastAsia"/>
                                      <w:b/>
                                      <w:color w:val="002060"/>
                                    </w:rPr>
                                    <w:t>那萊赫區NL</w:t>
                                  </w:r>
                                </w:p>
                              </w:tc>
                              <w:tc>
                                <w:tcPr>
                                  <w:tcW w:w="815" w:type="dxa"/>
                                  <w:tcBorders>
                                    <w:top w:val="nil"/>
                                    <w:left w:val="double" w:sz="6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</w:tcPr>
                                <w:p w14:paraId="104AAFE4" w14:textId="02129844" w:rsidR="00F034C8" w:rsidRPr="00494160" w:rsidRDefault="00F034C8" w:rsidP="00F034C8">
                                  <w:pPr>
                                    <w:pStyle w:val="aa"/>
                                    <w:jc w:val="center"/>
                                    <w:rPr>
                                      <w:rFonts w:ascii="標楷體" w:eastAsia="標楷體" w:hAnsi="標楷體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1E6ED9">
                                    <w:t>248</w:t>
                                  </w:r>
                                </w:p>
                              </w:tc>
                              <w:tc>
                                <w:tcPr>
                                  <w:tcW w:w="1361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double" w:sz="6" w:space="0" w:color="auto"/>
                                  </w:tcBorders>
                                </w:tcPr>
                                <w:p w14:paraId="1C4A829D" w14:textId="1E682193" w:rsidR="00F034C8" w:rsidRPr="00494160" w:rsidRDefault="00F034C8" w:rsidP="00F034C8">
                                  <w:pPr>
                                    <w:pStyle w:val="aa"/>
                                    <w:jc w:val="center"/>
                                    <w:rPr>
                                      <w:rFonts w:ascii="標楷體" w:eastAsia="標楷體" w:hAnsi="標楷體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1E6ED9">
                                    <w:t>836</w:t>
                                  </w:r>
                                </w:p>
                              </w:tc>
                            </w:tr>
                            <w:tr w:rsidR="00F034C8" w:rsidRPr="00460971" w14:paraId="0066DC8C" w14:textId="77777777" w:rsidTr="00F92749">
                              <w:trPr>
                                <w:trHeight w:val="320"/>
                              </w:trPr>
                              <w:tc>
                                <w:tcPr>
                                  <w:tcW w:w="754" w:type="dxa"/>
                                </w:tcPr>
                                <w:p w14:paraId="12A9A5DD" w14:textId="77777777" w:rsidR="00F034C8" w:rsidRPr="00E65DC6" w:rsidRDefault="00F034C8" w:rsidP="00F034C8">
                                  <w:pPr>
                                    <w:pStyle w:val="a5"/>
                                    <w:numPr>
                                      <w:ilvl w:val="0"/>
                                      <w:numId w:val="1"/>
                                    </w:numPr>
                                    <w:spacing w:after="0" w:line="240" w:lineRule="atLeast"/>
                                    <w:rPr>
                                      <w:rFonts w:asciiTheme="minorEastAsia" w:eastAsiaTheme="minorEastAsia" w:hAnsiTheme="minorEastAsia"/>
                                      <w:b/>
                                      <w:color w:val="00206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2" w:type="dxa"/>
                                </w:tcPr>
                                <w:p w14:paraId="114CC0F7" w14:textId="1AFE7F60" w:rsidR="00F034C8" w:rsidRPr="00E65DC6" w:rsidRDefault="00F034C8" w:rsidP="00F034C8">
                                  <w:pPr>
                                    <w:spacing w:after="0" w:line="240" w:lineRule="atLeast"/>
                                    <w:rPr>
                                      <w:rFonts w:asciiTheme="minorEastAsia" w:eastAsiaTheme="minorEastAsia" w:hAnsiTheme="minorEastAsia"/>
                                      <w:b/>
                                      <w:color w:val="002060"/>
                                    </w:rPr>
                                  </w:pPr>
                                  <w:r w:rsidRPr="00E65DC6">
                                    <w:rPr>
                                      <w:rFonts w:asciiTheme="minorEastAsia" w:eastAsiaTheme="minorEastAsia" w:hAnsiTheme="minorEastAsia" w:hint="eastAsia"/>
                                      <w:b/>
                                      <w:color w:val="002060"/>
                                    </w:rPr>
                                    <w:t>巴格諾爾區BN</w:t>
                                  </w:r>
                                </w:p>
                              </w:tc>
                              <w:tc>
                                <w:tcPr>
                                  <w:tcW w:w="815" w:type="dxa"/>
                                  <w:tcBorders>
                                    <w:top w:val="nil"/>
                                    <w:left w:val="double" w:sz="6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</w:tcPr>
                                <w:p w14:paraId="4893879E" w14:textId="1BDCD914" w:rsidR="00F034C8" w:rsidRPr="00494160" w:rsidRDefault="00F034C8" w:rsidP="00F034C8">
                                  <w:pPr>
                                    <w:pStyle w:val="aa"/>
                                    <w:jc w:val="center"/>
                                    <w:rPr>
                                      <w:rFonts w:ascii="標楷體" w:eastAsia="標楷體" w:hAnsi="標楷體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1E6ED9">
                                    <w:t>122</w:t>
                                  </w:r>
                                </w:p>
                              </w:tc>
                              <w:tc>
                                <w:tcPr>
                                  <w:tcW w:w="1361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double" w:sz="6" w:space="0" w:color="auto"/>
                                  </w:tcBorders>
                                </w:tcPr>
                                <w:p w14:paraId="5EC6819A" w14:textId="02808220" w:rsidR="00F034C8" w:rsidRPr="00494160" w:rsidRDefault="00F034C8" w:rsidP="00F034C8">
                                  <w:pPr>
                                    <w:pStyle w:val="aa"/>
                                    <w:jc w:val="center"/>
                                    <w:rPr>
                                      <w:rFonts w:ascii="標楷體" w:eastAsia="標楷體" w:hAnsi="標楷體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1E6ED9">
                                    <w:t>380</w:t>
                                  </w:r>
                                </w:p>
                              </w:tc>
                            </w:tr>
                            <w:tr w:rsidR="00F034C8" w:rsidRPr="00460971" w14:paraId="3DDEB703" w14:textId="77777777" w:rsidTr="00F92749">
                              <w:trPr>
                                <w:trHeight w:val="320"/>
                              </w:trPr>
                              <w:tc>
                                <w:tcPr>
                                  <w:tcW w:w="754" w:type="dxa"/>
                                </w:tcPr>
                                <w:p w14:paraId="0527940C" w14:textId="77777777" w:rsidR="00F034C8" w:rsidRPr="00E65DC6" w:rsidRDefault="00F034C8" w:rsidP="00F034C8">
                                  <w:pPr>
                                    <w:pStyle w:val="a5"/>
                                    <w:numPr>
                                      <w:ilvl w:val="0"/>
                                      <w:numId w:val="1"/>
                                    </w:numPr>
                                    <w:spacing w:after="0" w:line="240" w:lineRule="atLeast"/>
                                    <w:rPr>
                                      <w:rFonts w:asciiTheme="minorEastAsia" w:eastAsiaTheme="minorEastAsia" w:hAnsiTheme="minorEastAsia"/>
                                      <w:b/>
                                      <w:color w:val="00206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2" w:type="dxa"/>
                                </w:tcPr>
                                <w:p w14:paraId="5A6731C7" w14:textId="4B87EA7F" w:rsidR="00F034C8" w:rsidRPr="00E65DC6" w:rsidRDefault="00F034C8" w:rsidP="00F034C8">
                                  <w:pPr>
                                    <w:spacing w:after="0" w:line="240" w:lineRule="atLeast"/>
                                    <w:rPr>
                                      <w:rFonts w:asciiTheme="minorEastAsia" w:eastAsiaTheme="minorEastAsia" w:hAnsiTheme="minorEastAsia"/>
                                      <w:b/>
                                      <w:color w:val="002060"/>
                                    </w:rPr>
                                  </w:pPr>
                                  <w:r w:rsidRPr="00E65DC6">
                                    <w:rPr>
                                      <w:rFonts w:asciiTheme="minorEastAsia" w:eastAsiaTheme="minorEastAsia" w:hAnsiTheme="minorEastAsia" w:hint="eastAsia"/>
                                      <w:b/>
                                      <w:color w:val="002060"/>
                                    </w:rPr>
                                    <w:t>巴格杭愛區BH</w:t>
                                  </w:r>
                                </w:p>
                              </w:tc>
                              <w:tc>
                                <w:tcPr>
                                  <w:tcW w:w="815" w:type="dxa"/>
                                  <w:tcBorders>
                                    <w:top w:val="nil"/>
                                    <w:left w:val="double" w:sz="6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</w:tcPr>
                                <w:p w14:paraId="43ED87F4" w14:textId="170CBF66" w:rsidR="00F034C8" w:rsidRPr="00494160" w:rsidRDefault="00F034C8" w:rsidP="00F034C8">
                                  <w:pPr>
                                    <w:pStyle w:val="aa"/>
                                    <w:jc w:val="center"/>
                                    <w:rPr>
                                      <w:rFonts w:ascii="標楷體" w:eastAsia="標楷體" w:hAnsi="標楷體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1E6ED9"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1361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double" w:sz="6" w:space="0" w:color="auto"/>
                                  </w:tcBorders>
                                </w:tcPr>
                                <w:p w14:paraId="0A857B7A" w14:textId="5F176141" w:rsidR="00F034C8" w:rsidRPr="00494160" w:rsidRDefault="00F034C8" w:rsidP="00F034C8">
                                  <w:pPr>
                                    <w:pStyle w:val="aa"/>
                                    <w:jc w:val="center"/>
                                    <w:rPr>
                                      <w:rFonts w:ascii="標楷體" w:eastAsia="標楷體" w:hAnsi="標楷體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1E6ED9">
                                    <w:t>100</w:t>
                                  </w:r>
                                </w:p>
                              </w:tc>
                            </w:tr>
                            <w:tr w:rsidR="00F034C8" w:rsidRPr="00460971" w14:paraId="25B55D90" w14:textId="77777777" w:rsidTr="00F92749">
                              <w:trPr>
                                <w:trHeight w:val="320"/>
                              </w:trPr>
                              <w:tc>
                                <w:tcPr>
                                  <w:tcW w:w="754" w:type="dxa"/>
                                </w:tcPr>
                                <w:p w14:paraId="241FB0B4" w14:textId="77777777" w:rsidR="00F034C8" w:rsidRPr="00E65DC6" w:rsidRDefault="00F034C8" w:rsidP="00F034C8">
                                  <w:pPr>
                                    <w:pStyle w:val="a5"/>
                                    <w:numPr>
                                      <w:ilvl w:val="0"/>
                                      <w:numId w:val="1"/>
                                    </w:numPr>
                                    <w:spacing w:after="0" w:line="240" w:lineRule="atLeast"/>
                                    <w:rPr>
                                      <w:rFonts w:asciiTheme="minorEastAsia" w:eastAsiaTheme="minorEastAsia" w:hAnsiTheme="minorEastAsia"/>
                                      <w:b/>
                                      <w:color w:val="7030A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2" w:type="dxa"/>
                                </w:tcPr>
                                <w:p w14:paraId="6ECAAF39" w14:textId="686516CF" w:rsidR="00F034C8" w:rsidRPr="00E65DC6" w:rsidRDefault="00F034C8" w:rsidP="00F034C8">
                                  <w:pPr>
                                    <w:spacing w:after="0" w:line="240" w:lineRule="atLeast"/>
                                    <w:rPr>
                                      <w:rFonts w:asciiTheme="minorEastAsia" w:eastAsiaTheme="minorEastAsia" w:hAnsiTheme="minorEastAsia"/>
                                      <w:b/>
                                      <w:color w:val="7030A0"/>
                                    </w:rPr>
                                  </w:pPr>
                                  <w:r w:rsidRPr="00E65DC6">
                                    <w:rPr>
                                      <w:rFonts w:asciiTheme="minorEastAsia" w:eastAsiaTheme="minorEastAsia" w:hAnsiTheme="minorEastAsia" w:hint="eastAsia"/>
                                      <w:b/>
                                      <w:color w:val="7030A0"/>
                                    </w:rPr>
                                    <w:t>爾登鎮ED</w:t>
                                  </w:r>
                                </w:p>
                              </w:tc>
                              <w:tc>
                                <w:tcPr>
                                  <w:tcW w:w="815" w:type="dxa"/>
                                  <w:tcBorders>
                                    <w:top w:val="nil"/>
                                    <w:left w:val="double" w:sz="6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</w:tcPr>
                                <w:p w14:paraId="70B102A2" w14:textId="1EFAEA1C" w:rsidR="00F034C8" w:rsidRPr="00494160" w:rsidRDefault="00F034C8" w:rsidP="00F034C8">
                                  <w:pPr>
                                    <w:pStyle w:val="aa"/>
                                    <w:jc w:val="center"/>
                                    <w:rPr>
                                      <w:rFonts w:ascii="標楷體" w:eastAsia="標楷體" w:hAnsi="標楷體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1E6ED9"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1361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double" w:sz="6" w:space="0" w:color="auto"/>
                                  </w:tcBorders>
                                </w:tcPr>
                                <w:p w14:paraId="51BEF477" w14:textId="1AF3F271" w:rsidR="00F034C8" w:rsidRPr="00494160" w:rsidRDefault="00F034C8" w:rsidP="00F034C8">
                                  <w:pPr>
                                    <w:pStyle w:val="aa"/>
                                    <w:jc w:val="center"/>
                                    <w:rPr>
                                      <w:rFonts w:ascii="標楷體" w:eastAsia="標楷體" w:hAnsi="標楷體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1E6ED9">
                                    <w:t>85</w:t>
                                  </w:r>
                                </w:p>
                              </w:tc>
                            </w:tr>
                            <w:tr w:rsidR="00F034C8" w:rsidRPr="00460971" w14:paraId="0F63AB93" w14:textId="77777777" w:rsidTr="00F92749">
                              <w:trPr>
                                <w:trHeight w:val="320"/>
                              </w:trPr>
                              <w:tc>
                                <w:tcPr>
                                  <w:tcW w:w="754" w:type="dxa"/>
                                </w:tcPr>
                                <w:p w14:paraId="39D3191B" w14:textId="77777777" w:rsidR="00F034C8" w:rsidRPr="00E65DC6" w:rsidRDefault="00F034C8" w:rsidP="00F034C8">
                                  <w:pPr>
                                    <w:pStyle w:val="a5"/>
                                    <w:numPr>
                                      <w:ilvl w:val="0"/>
                                      <w:numId w:val="1"/>
                                    </w:numPr>
                                    <w:spacing w:after="0" w:line="240" w:lineRule="atLeast"/>
                                    <w:rPr>
                                      <w:rFonts w:asciiTheme="minorEastAsia" w:eastAsiaTheme="minorEastAsia" w:hAnsiTheme="minorEastAsia"/>
                                      <w:b/>
                                      <w:color w:val="7030A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2" w:type="dxa"/>
                                </w:tcPr>
                                <w:p w14:paraId="7276F8B2" w14:textId="25725C54" w:rsidR="00F034C8" w:rsidRPr="00E65DC6" w:rsidRDefault="00F034C8" w:rsidP="00F034C8">
                                  <w:pPr>
                                    <w:spacing w:after="0" w:line="240" w:lineRule="atLeast"/>
                                    <w:rPr>
                                      <w:rFonts w:asciiTheme="minorEastAsia" w:eastAsiaTheme="minorEastAsia" w:hAnsiTheme="minorEastAsia"/>
                                      <w:b/>
                                      <w:color w:val="7030A0"/>
                                    </w:rPr>
                                  </w:pPr>
                                  <w:r w:rsidRPr="00E65DC6">
                                    <w:rPr>
                                      <w:rFonts w:asciiTheme="minorEastAsia" w:eastAsiaTheme="minorEastAsia" w:hAnsiTheme="minorEastAsia" w:hint="eastAsia"/>
                                      <w:b/>
                                      <w:color w:val="7030A0"/>
                                    </w:rPr>
                                    <w:t>巴彥德里格爾鎮BD</w:t>
                                  </w:r>
                                </w:p>
                              </w:tc>
                              <w:tc>
                                <w:tcPr>
                                  <w:tcW w:w="815" w:type="dxa"/>
                                  <w:tcBorders>
                                    <w:top w:val="nil"/>
                                    <w:left w:val="double" w:sz="6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</w:tcPr>
                                <w:p w14:paraId="592FC756" w14:textId="1BA88A5B" w:rsidR="00F034C8" w:rsidRPr="00494160" w:rsidRDefault="00F034C8" w:rsidP="00F034C8">
                                  <w:pPr>
                                    <w:pStyle w:val="aa"/>
                                    <w:jc w:val="center"/>
                                    <w:rPr>
                                      <w:rFonts w:ascii="標楷體" w:eastAsia="標楷體" w:hAnsi="標楷體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1E6ED9"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361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double" w:sz="6" w:space="0" w:color="auto"/>
                                  </w:tcBorders>
                                </w:tcPr>
                                <w:p w14:paraId="18FF260E" w14:textId="2BD08C78" w:rsidR="00F034C8" w:rsidRPr="00494160" w:rsidRDefault="00F034C8" w:rsidP="00F034C8">
                                  <w:pPr>
                                    <w:pStyle w:val="aa"/>
                                    <w:jc w:val="center"/>
                                    <w:rPr>
                                      <w:rFonts w:ascii="標楷體" w:eastAsia="標楷體" w:hAnsi="標楷體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1E6ED9">
                                    <w:t>0</w:t>
                                  </w:r>
                                </w:p>
                              </w:tc>
                            </w:tr>
                            <w:tr w:rsidR="00F034C8" w:rsidRPr="00460971" w14:paraId="12A12015" w14:textId="77777777" w:rsidTr="00F92749">
                              <w:trPr>
                                <w:trHeight w:val="320"/>
                              </w:trPr>
                              <w:tc>
                                <w:tcPr>
                                  <w:tcW w:w="754" w:type="dxa"/>
                                </w:tcPr>
                                <w:p w14:paraId="7DB9DAA0" w14:textId="77777777" w:rsidR="00F034C8" w:rsidRPr="00E65DC6" w:rsidRDefault="00F034C8" w:rsidP="00F034C8">
                                  <w:pPr>
                                    <w:pStyle w:val="a5"/>
                                    <w:numPr>
                                      <w:ilvl w:val="0"/>
                                      <w:numId w:val="1"/>
                                    </w:numPr>
                                    <w:spacing w:after="0" w:line="240" w:lineRule="atLeast"/>
                                    <w:rPr>
                                      <w:rFonts w:asciiTheme="minorEastAsia" w:eastAsiaTheme="minorEastAsia" w:hAnsiTheme="minorEastAsia"/>
                                      <w:b/>
                                      <w:color w:val="7030A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2" w:type="dxa"/>
                                </w:tcPr>
                                <w:p w14:paraId="5E051D1E" w14:textId="2342A1D8" w:rsidR="00F034C8" w:rsidRPr="00E65DC6" w:rsidRDefault="00F034C8" w:rsidP="00F034C8">
                                  <w:pPr>
                                    <w:spacing w:after="0" w:line="240" w:lineRule="atLeast"/>
                                    <w:rPr>
                                      <w:rFonts w:asciiTheme="minorEastAsia" w:eastAsiaTheme="minorEastAsia" w:hAnsiTheme="minorEastAsia"/>
                                      <w:b/>
                                      <w:color w:val="7030A0"/>
                                    </w:rPr>
                                  </w:pPr>
                                  <w:r w:rsidRPr="00E65DC6">
                                    <w:rPr>
                                      <w:rFonts w:asciiTheme="minorEastAsia" w:eastAsiaTheme="minorEastAsia" w:hAnsiTheme="minorEastAsia" w:hint="eastAsia"/>
                                      <w:b/>
                                      <w:color w:val="7030A0"/>
                                    </w:rPr>
                                    <w:t>宗木德鎮ZM</w:t>
                                  </w:r>
                                </w:p>
                              </w:tc>
                              <w:tc>
                                <w:tcPr>
                                  <w:tcW w:w="815" w:type="dxa"/>
                                  <w:tcBorders>
                                    <w:top w:val="nil"/>
                                    <w:left w:val="double" w:sz="6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</w:tcPr>
                                <w:p w14:paraId="053ADE72" w14:textId="7AA98F0A" w:rsidR="00F034C8" w:rsidRPr="00494160" w:rsidRDefault="00F034C8" w:rsidP="00F034C8">
                                  <w:pPr>
                                    <w:pStyle w:val="aa"/>
                                    <w:jc w:val="center"/>
                                    <w:rPr>
                                      <w:rFonts w:ascii="標楷體" w:eastAsia="標楷體" w:hAnsi="標楷體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1E6ED9">
                                    <w:t>171</w:t>
                                  </w:r>
                                </w:p>
                              </w:tc>
                              <w:tc>
                                <w:tcPr>
                                  <w:tcW w:w="1361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double" w:sz="6" w:space="0" w:color="auto"/>
                                  </w:tcBorders>
                                </w:tcPr>
                                <w:p w14:paraId="3E746706" w14:textId="55E15C5B" w:rsidR="00F034C8" w:rsidRPr="00494160" w:rsidRDefault="00F034C8" w:rsidP="00F034C8">
                                  <w:pPr>
                                    <w:pStyle w:val="aa"/>
                                    <w:jc w:val="center"/>
                                    <w:rPr>
                                      <w:rFonts w:ascii="標楷體" w:eastAsia="標楷體" w:hAnsi="標楷體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1E6ED9">
                                    <w:t>573</w:t>
                                  </w:r>
                                </w:p>
                              </w:tc>
                            </w:tr>
                            <w:tr w:rsidR="00F034C8" w:rsidRPr="00460971" w14:paraId="303C4C5F" w14:textId="77777777" w:rsidTr="00F92749">
                              <w:trPr>
                                <w:trHeight w:val="290"/>
                              </w:trPr>
                              <w:tc>
                                <w:tcPr>
                                  <w:tcW w:w="754" w:type="dxa"/>
                                </w:tcPr>
                                <w:p w14:paraId="4A58835F" w14:textId="77777777" w:rsidR="00F034C8" w:rsidRPr="00E65DC6" w:rsidRDefault="00F034C8" w:rsidP="00F034C8">
                                  <w:pPr>
                                    <w:pStyle w:val="a5"/>
                                    <w:numPr>
                                      <w:ilvl w:val="0"/>
                                      <w:numId w:val="1"/>
                                    </w:numPr>
                                    <w:spacing w:after="0" w:line="240" w:lineRule="atLeast"/>
                                    <w:rPr>
                                      <w:rFonts w:asciiTheme="minorEastAsia" w:eastAsiaTheme="minorEastAsia" w:hAnsiTheme="minorEastAsia"/>
                                      <w:b/>
                                      <w:bCs/>
                                      <w:color w:val="7030A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2" w:type="dxa"/>
                                </w:tcPr>
                                <w:p w14:paraId="40B4A0C3" w14:textId="0E6D0D82" w:rsidR="00F034C8" w:rsidRPr="00E65DC6" w:rsidRDefault="00F034C8" w:rsidP="00F034C8">
                                  <w:pPr>
                                    <w:spacing w:after="0" w:line="240" w:lineRule="atLeast"/>
                                    <w:rPr>
                                      <w:rFonts w:asciiTheme="minorEastAsia" w:eastAsiaTheme="minorEastAsia" w:hAnsiTheme="minorEastAsia"/>
                                      <w:b/>
                                      <w:color w:val="7030A0"/>
                                    </w:rPr>
                                  </w:pPr>
                                  <w:r w:rsidRPr="00E65DC6">
                                    <w:rPr>
                                      <w:rFonts w:asciiTheme="minorEastAsia" w:eastAsiaTheme="minorEastAsia" w:hAnsiTheme="minorEastAsia" w:hint="eastAsia"/>
                                      <w:b/>
                                      <w:bCs/>
                                      <w:color w:val="7030A0"/>
                                    </w:rPr>
                                    <w:t>扎爾格蘭特鎮JT</w:t>
                                  </w:r>
                                </w:p>
                              </w:tc>
                              <w:tc>
                                <w:tcPr>
                                  <w:tcW w:w="815" w:type="dxa"/>
                                  <w:tcBorders>
                                    <w:top w:val="nil"/>
                                    <w:left w:val="double" w:sz="6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</w:tcPr>
                                <w:p w14:paraId="6C883D17" w14:textId="41A0F449" w:rsidR="00F034C8" w:rsidRPr="00494160" w:rsidRDefault="00F034C8" w:rsidP="00F034C8">
                                  <w:pPr>
                                    <w:pStyle w:val="aa"/>
                                    <w:jc w:val="center"/>
                                    <w:rPr>
                                      <w:rFonts w:ascii="標楷體" w:eastAsia="標楷體" w:hAnsi="標楷體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1E6ED9">
                                    <w:t>131</w:t>
                                  </w:r>
                                </w:p>
                              </w:tc>
                              <w:tc>
                                <w:tcPr>
                                  <w:tcW w:w="1361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double" w:sz="6" w:space="0" w:color="auto"/>
                                  </w:tcBorders>
                                </w:tcPr>
                                <w:p w14:paraId="419C9CE8" w14:textId="56C87D91" w:rsidR="00F034C8" w:rsidRPr="00494160" w:rsidRDefault="00F034C8" w:rsidP="00F034C8">
                                  <w:pPr>
                                    <w:pStyle w:val="aa"/>
                                    <w:jc w:val="center"/>
                                    <w:rPr>
                                      <w:rFonts w:ascii="標楷體" w:eastAsia="標楷體" w:hAnsi="標楷體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1E6ED9">
                                    <w:t>472</w:t>
                                  </w:r>
                                </w:p>
                              </w:tc>
                            </w:tr>
                            <w:tr w:rsidR="00F034C8" w:rsidRPr="00460971" w14:paraId="07A92EE7" w14:textId="77777777" w:rsidTr="00F92749">
                              <w:trPr>
                                <w:trHeight w:val="320"/>
                              </w:trPr>
                              <w:tc>
                                <w:tcPr>
                                  <w:tcW w:w="754" w:type="dxa"/>
                                </w:tcPr>
                                <w:p w14:paraId="144A950F" w14:textId="77777777" w:rsidR="00F034C8" w:rsidRPr="00E65DC6" w:rsidRDefault="00F034C8" w:rsidP="00F034C8">
                                  <w:pPr>
                                    <w:pStyle w:val="a5"/>
                                    <w:numPr>
                                      <w:ilvl w:val="0"/>
                                      <w:numId w:val="1"/>
                                    </w:numPr>
                                    <w:spacing w:after="0" w:line="240" w:lineRule="atLeast"/>
                                    <w:rPr>
                                      <w:rFonts w:asciiTheme="minorEastAsia" w:eastAsiaTheme="minorEastAsia" w:hAnsiTheme="minorEastAsia"/>
                                      <w:b/>
                                      <w:color w:val="7030A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2" w:type="dxa"/>
                                </w:tcPr>
                                <w:p w14:paraId="0C450AF0" w14:textId="070B5B33" w:rsidR="00F034C8" w:rsidRPr="00E65DC6" w:rsidRDefault="00F034C8" w:rsidP="00F034C8">
                                  <w:pPr>
                                    <w:spacing w:after="0" w:line="240" w:lineRule="atLeast"/>
                                    <w:rPr>
                                      <w:rFonts w:asciiTheme="minorEastAsia" w:eastAsiaTheme="minorEastAsia" w:hAnsiTheme="minorEastAsia"/>
                                      <w:b/>
                                      <w:color w:val="7030A0"/>
                                    </w:rPr>
                                  </w:pPr>
                                  <w:r w:rsidRPr="00E65DC6">
                                    <w:rPr>
                                      <w:rFonts w:asciiTheme="minorEastAsia" w:eastAsiaTheme="minorEastAsia" w:hAnsiTheme="minorEastAsia" w:hint="eastAsia"/>
                                      <w:b/>
                                      <w:color w:val="7030A0"/>
                                    </w:rPr>
                                    <w:t>柏格諾鎮BR</w:t>
                                  </w:r>
                                </w:p>
                              </w:tc>
                              <w:tc>
                                <w:tcPr>
                                  <w:tcW w:w="815" w:type="dxa"/>
                                  <w:tcBorders>
                                    <w:top w:val="nil"/>
                                    <w:left w:val="double" w:sz="6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</w:tcPr>
                                <w:p w14:paraId="4FC14C4A" w14:textId="648616D7" w:rsidR="00F034C8" w:rsidRPr="00494160" w:rsidRDefault="00F034C8" w:rsidP="00F034C8">
                                  <w:pPr>
                                    <w:pStyle w:val="aa"/>
                                    <w:jc w:val="center"/>
                                    <w:rPr>
                                      <w:rFonts w:ascii="標楷體" w:eastAsia="標楷體" w:hAnsi="標楷體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1E6ED9">
                                    <w:t>72</w:t>
                                  </w:r>
                                </w:p>
                              </w:tc>
                              <w:tc>
                                <w:tcPr>
                                  <w:tcW w:w="1361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double" w:sz="6" w:space="0" w:color="auto"/>
                                  </w:tcBorders>
                                </w:tcPr>
                                <w:p w14:paraId="45988814" w14:textId="072716EB" w:rsidR="00F034C8" w:rsidRPr="00494160" w:rsidRDefault="00F034C8" w:rsidP="00F034C8">
                                  <w:pPr>
                                    <w:pStyle w:val="aa"/>
                                    <w:jc w:val="center"/>
                                    <w:rPr>
                                      <w:rFonts w:ascii="標楷體" w:eastAsia="標楷體" w:hAnsi="標楷體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1E6ED9">
                                    <w:t>242</w:t>
                                  </w:r>
                                </w:p>
                              </w:tc>
                            </w:tr>
                            <w:tr w:rsidR="00F034C8" w:rsidRPr="00460971" w14:paraId="24DD58F4" w14:textId="77777777" w:rsidTr="00F92749">
                              <w:trPr>
                                <w:trHeight w:val="320"/>
                              </w:trPr>
                              <w:tc>
                                <w:tcPr>
                                  <w:tcW w:w="754" w:type="dxa"/>
                                </w:tcPr>
                                <w:p w14:paraId="0078F9E9" w14:textId="77777777" w:rsidR="00F034C8" w:rsidRPr="00E65DC6" w:rsidRDefault="00F034C8" w:rsidP="00F034C8">
                                  <w:pPr>
                                    <w:pStyle w:val="a5"/>
                                    <w:numPr>
                                      <w:ilvl w:val="0"/>
                                      <w:numId w:val="1"/>
                                    </w:numPr>
                                    <w:spacing w:after="0" w:line="240" w:lineRule="atLeast"/>
                                    <w:rPr>
                                      <w:rFonts w:asciiTheme="minorEastAsia" w:eastAsiaTheme="minorEastAsia" w:hAnsiTheme="minorEastAsia"/>
                                      <w:b/>
                                      <w:color w:val="7030A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2" w:type="dxa"/>
                                </w:tcPr>
                                <w:p w14:paraId="3C1816A4" w14:textId="329CB03C" w:rsidR="00F034C8" w:rsidRPr="00E65DC6" w:rsidRDefault="00F034C8" w:rsidP="00F034C8">
                                  <w:pPr>
                                    <w:spacing w:after="0" w:line="240" w:lineRule="atLeast"/>
                                    <w:rPr>
                                      <w:rFonts w:asciiTheme="minorEastAsia" w:eastAsiaTheme="minorEastAsia" w:hAnsiTheme="minorEastAsia"/>
                                      <w:b/>
                                      <w:color w:val="7030A0"/>
                                    </w:rPr>
                                  </w:pPr>
                                  <w:r w:rsidRPr="00E65DC6">
                                    <w:rPr>
                                      <w:rFonts w:asciiTheme="minorEastAsia" w:eastAsiaTheme="minorEastAsia" w:hAnsiTheme="minorEastAsia" w:hint="eastAsia"/>
                                      <w:b/>
                                      <w:color w:val="7030A0"/>
                                    </w:rPr>
                                    <w:t>巴特松柏爾鎮BS</w:t>
                                  </w:r>
                                </w:p>
                              </w:tc>
                              <w:tc>
                                <w:tcPr>
                                  <w:tcW w:w="815" w:type="dxa"/>
                                  <w:tcBorders>
                                    <w:top w:val="nil"/>
                                    <w:left w:val="double" w:sz="6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</w:tcPr>
                                <w:p w14:paraId="032977DC" w14:textId="01A6DC90" w:rsidR="00F034C8" w:rsidRPr="00494160" w:rsidRDefault="00F034C8" w:rsidP="00F034C8">
                                  <w:pPr>
                                    <w:pStyle w:val="aa"/>
                                    <w:jc w:val="center"/>
                                    <w:rPr>
                                      <w:rFonts w:ascii="標楷體" w:eastAsia="標楷體" w:hAnsi="標楷體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1E6ED9">
                                    <w:t>84</w:t>
                                  </w:r>
                                </w:p>
                              </w:tc>
                              <w:tc>
                                <w:tcPr>
                                  <w:tcW w:w="1361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double" w:sz="6" w:space="0" w:color="auto"/>
                                  </w:tcBorders>
                                </w:tcPr>
                                <w:p w14:paraId="68E7EF89" w14:textId="796833B6" w:rsidR="00F034C8" w:rsidRPr="00494160" w:rsidRDefault="00F034C8" w:rsidP="00F034C8">
                                  <w:pPr>
                                    <w:pStyle w:val="aa"/>
                                    <w:jc w:val="center"/>
                                    <w:rPr>
                                      <w:rFonts w:ascii="標楷體" w:eastAsia="標楷體" w:hAnsi="標楷體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1E6ED9">
                                    <w:t>299</w:t>
                                  </w:r>
                                </w:p>
                              </w:tc>
                            </w:tr>
                            <w:tr w:rsidR="00F034C8" w:rsidRPr="00460971" w14:paraId="6B6F4154" w14:textId="77777777" w:rsidTr="00F92749">
                              <w:trPr>
                                <w:trHeight w:val="320"/>
                              </w:trPr>
                              <w:tc>
                                <w:tcPr>
                                  <w:tcW w:w="754" w:type="dxa"/>
                                </w:tcPr>
                                <w:p w14:paraId="5AAA4E9F" w14:textId="77777777" w:rsidR="00F034C8" w:rsidRPr="00E65DC6" w:rsidRDefault="00F034C8" w:rsidP="00F034C8">
                                  <w:pPr>
                                    <w:pStyle w:val="a5"/>
                                    <w:numPr>
                                      <w:ilvl w:val="0"/>
                                      <w:numId w:val="1"/>
                                    </w:numPr>
                                    <w:spacing w:after="0" w:line="240" w:lineRule="atLeast"/>
                                    <w:rPr>
                                      <w:rFonts w:asciiTheme="minorEastAsia" w:eastAsiaTheme="minorEastAsia" w:hAnsiTheme="minorEastAsia"/>
                                      <w:b/>
                                      <w:color w:val="E36C0A" w:themeColor="accent6" w:themeShade="B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2" w:type="dxa"/>
                                </w:tcPr>
                                <w:p w14:paraId="52971CA0" w14:textId="11F75B95" w:rsidR="00F034C8" w:rsidRPr="00E65DC6" w:rsidRDefault="00F034C8" w:rsidP="00F034C8">
                                  <w:pPr>
                                    <w:spacing w:after="0" w:line="240" w:lineRule="atLeast"/>
                                    <w:rPr>
                                      <w:rFonts w:asciiTheme="minorEastAsia" w:eastAsiaTheme="minorEastAsia" w:hAnsiTheme="minorEastAsia"/>
                                      <w:b/>
                                      <w:color w:val="E36C0A" w:themeColor="accent6" w:themeShade="BF"/>
                                    </w:rPr>
                                  </w:pPr>
                                  <w:r w:rsidRPr="00E65DC6">
                                    <w:rPr>
                                      <w:rFonts w:asciiTheme="minorEastAsia" w:eastAsiaTheme="minorEastAsia" w:hAnsiTheme="minorEastAsia" w:hint="eastAsia"/>
                                      <w:b/>
                                      <w:color w:val="E36C0A" w:themeColor="accent6" w:themeShade="BF"/>
                                    </w:rPr>
                                    <w:t>育幼院FC01</w:t>
                                  </w:r>
                                </w:p>
                              </w:tc>
                              <w:tc>
                                <w:tcPr>
                                  <w:tcW w:w="815" w:type="dxa"/>
                                  <w:tcBorders>
                                    <w:top w:val="nil"/>
                                    <w:left w:val="double" w:sz="6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</w:tcPr>
                                <w:p w14:paraId="0A32116D" w14:textId="2D94BE30" w:rsidR="00F034C8" w:rsidRPr="00494160" w:rsidRDefault="00F034C8" w:rsidP="00F034C8">
                                  <w:pPr>
                                    <w:pStyle w:val="aa"/>
                                    <w:jc w:val="center"/>
                                    <w:rPr>
                                      <w:rFonts w:ascii="標楷體" w:eastAsia="標楷體" w:hAnsi="標楷體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1E6ED9"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61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double" w:sz="6" w:space="0" w:color="auto"/>
                                  </w:tcBorders>
                                </w:tcPr>
                                <w:p w14:paraId="3DD33A45" w14:textId="3E50FA33" w:rsidR="00F034C8" w:rsidRPr="00494160" w:rsidRDefault="00F034C8" w:rsidP="00F034C8">
                                  <w:pPr>
                                    <w:pStyle w:val="aa"/>
                                    <w:jc w:val="center"/>
                                    <w:rPr>
                                      <w:rFonts w:ascii="標楷體" w:eastAsia="標楷體" w:hAnsi="標楷體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1E6ED9">
                                    <w:t>24</w:t>
                                  </w:r>
                                </w:p>
                              </w:tc>
                            </w:tr>
                            <w:tr w:rsidR="00F034C8" w:rsidRPr="00460971" w14:paraId="7D1818F3" w14:textId="77777777" w:rsidTr="00F92749">
                              <w:trPr>
                                <w:trHeight w:val="320"/>
                              </w:trPr>
                              <w:tc>
                                <w:tcPr>
                                  <w:tcW w:w="754" w:type="dxa"/>
                                </w:tcPr>
                                <w:p w14:paraId="262A32AC" w14:textId="77777777" w:rsidR="00F034C8" w:rsidRPr="00E65DC6" w:rsidRDefault="00F034C8" w:rsidP="00F034C8">
                                  <w:pPr>
                                    <w:pStyle w:val="a5"/>
                                    <w:numPr>
                                      <w:ilvl w:val="0"/>
                                      <w:numId w:val="1"/>
                                    </w:numPr>
                                    <w:spacing w:after="0" w:line="240" w:lineRule="atLeast"/>
                                    <w:rPr>
                                      <w:rFonts w:asciiTheme="minorEastAsia" w:eastAsiaTheme="minorEastAsia" w:hAnsiTheme="minorEastAsia"/>
                                      <w:b/>
                                      <w:color w:val="E36C0A" w:themeColor="accent6" w:themeShade="B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2" w:type="dxa"/>
                                </w:tcPr>
                                <w:p w14:paraId="3BE6AD67" w14:textId="2410F9A4" w:rsidR="00F034C8" w:rsidRPr="00E65DC6" w:rsidRDefault="00F034C8" w:rsidP="00F034C8">
                                  <w:pPr>
                                    <w:spacing w:after="0" w:line="240" w:lineRule="atLeast"/>
                                    <w:rPr>
                                      <w:rFonts w:asciiTheme="minorEastAsia" w:eastAsiaTheme="minorEastAsia" w:hAnsiTheme="minorEastAsia"/>
                                      <w:b/>
                                      <w:color w:val="E36C0A" w:themeColor="accent6" w:themeShade="BF"/>
                                    </w:rPr>
                                  </w:pPr>
                                  <w:r w:rsidRPr="00E65DC6">
                                    <w:rPr>
                                      <w:rFonts w:asciiTheme="minorEastAsia" w:eastAsiaTheme="minorEastAsia" w:hAnsiTheme="minorEastAsia" w:hint="eastAsia"/>
                                      <w:b/>
                                      <w:color w:val="E36C0A" w:themeColor="accent6" w:themeShade="BF"/>
                                    </w:rPr>
                                    <w:t>家扶村FC02</w:t>
                                  </w:r>
                                </w:p>
                              </w:tc>
                              <w:tc>
                                <w:tcPr>
                                  <w:tcW w:w="815" w:type="dxa"/>
                                  <w:tcBorders>
                                    <w:top w:val="nil"/>
                                    <w:left w:val="double" w:sz="6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</w:tcPr>
                                <w:p w14:paraId="1B9715BF" w14:textId="439B4A4C" w:rsidR="00F034C8" w:rsidRPr="00494160" w:rsidRDefault="00F034C8" w:rsidP="00F034C8">
                                  <w:pPr>
                                    <w:pStyle w:val="aa"/>
                                    <w:jc w:val="center"/>
                                    <w:rPr>
                                      <w:rFonts w:ascii="標楷體" w:eastAsia="標楷體" w:hAnsi="標楷體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1E6ED9"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361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double" w:sz="6" w:space="0" w:color="auto"/>
                                  </w:tcBorders>
                                </w:tcPr>
                                <w:p w14:paraId="0E2A0540" w14:textId="377E224C" w:rsidR="00F034C8" w:rsidRPr="00494160" w:rsidRDefault="00F034C8" w:rsidP="00F034C8">
                                  <w:pPr>
                                    <w:pStyle w:val="aa"/>
                                    <w:jc w:val="center"/>
                                    <w:rPr>
                                      <w:rFonts w:ascii="標楷體" w:eastAsia="標楷體" w:hAnsi="標楷體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1E6ED9">
                                    <w:t>33</w:t>
                                  </w:r>
                                </w:p>
                              </w:tc>
                            </w:tr>
                            <w:tr w:rsidR="00F034C8" w:rsidRPr="00460971" w14:paraId="7FFADCDC" w14:textId="77777777" w:rsidTr="00F92749">
                              <w:trPr>
                                <w:trHeight w:val="320"/>
                              </w:trPr>
                              <w:tc>
                                <w:tcPr>
                                  <w:tcW w:w="754" w:type="dxa"/>
                                </w:tcPr>
                                <w:p w14:paraId="20822508" w14:textId="77777777" w:rsidR="00F034C8" w:rsidRPr="00E65DC6" w:rsidRDefault="00F034C8" w:rsidP="00F034C8">
                                  <w:pPr>
                                    <w:pStyle w:val="a5"/>
                                    <w:numPr>
                                      <w:ilvl w:val="0"/>
                                      <w:numId w:val="1"/>
                                    </w:numPr>
                                    <w:spacing w:after="0" w:line="240" w:lineRule="atLeast"/>
                                    <w:rPr>
                                      <w:rFonts w:asciiTheme="minorEastAsia" w:eastAsiaTheme="minorEastAsia" w:hAnsiTheme="minorEastAsia"/>
                                      <w:b/>
                                      <w:color w:val="E36C0A" w:themeColor="accent6" w:themeShade="B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2" w:type="dxa"/>
                                </w:tcPr>
                                <w:p w14:paraId="3BD35609" w14:textId="5CE36605" w:rsidR="00F034C8" w:rsidRPr="00E65DC6" w:rsidRDefault="00F034C8" w:rsidP="00F034C8">
                                  <w:pPr>
                                    <w:spacing w:after="0" w:line="240" w:lineRule="atLeast"/>
                                    <w:rPr>
                                      <w:rFonts w:asciiTheme="minorEastAsia" w:eastAsiaTheme="minorEastAsia" w:hAnsiTheme="minorEastAsia"/>
                                      <w:b/>
                                      <w:color w:val="E36C0A" w:themeColor="accent6" w:themeShade="BF"/>
                                    </w:rPr>
                                  </w:pPr>
                                  <w:r w:rsidRPr="00E65DC6">
                                    <w:rPr>
                                      <w:rFonts w:asciiTheme="minorEastAsia" w:eastAsiaTheme="minorEastAsia" w:hAnsiTheme="minorEastAsia" w:hint="eastAsia"/>
                                      <w:b/>
                                      <w:color w:val="E36C0A" w:themeColor="accent6" w:themeShade="BF"/>
                                    </w:rPr>
                                    <w:t>育幼院FC03</w:t>
                                  </w:r>
                                </w:p>
                              </w:tc>
                              <w:tc>
                                <w:tcPr>
                                  <w:tcW w:w="815" w:type="dxa"/>
                                  <w:tcBorders>
                                    <w:top w:val="nil"/>
                                    <w:left w:val="double" w:sz="6" w:space="0" w:color="auto"/>
                                    <w:bottom w:val="double" w:sz="6" w:space="0" w:color="auto"/>
                                    <w:right w:val="single" w:sz="8" w:space="0" w:color="auto"/>
                                  </w:tcBorders>
                                </w:tcPr>
                                <w:p w14:paraId="35985E9A" w14:textId="7CF68B88" w:rsidR="00F034C8" w:rsidRPr="00494160" w:rsidRDefault="00F034C8" w:rsidP="00F034C8">
                                  <w:pPr>
                                    <w:pStyle w:val="aa"/>
                                    <w:jc w:val="center"/>
                                    <w:rPr>
                                      <w:rFonts w:ascii="標楷體" w:eastAsia="標楷體" w:hAnsi="標楷體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1E6ED9"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61" w:type="dxa"/>
                                  <w:tcBorders>
                                    <w:top w:val="nil"/>
                                    <w:left w:val="nil"/>
                                    <w:bottom w:val="double" w:sz="6" w:space="0" w:color="auto"/>
                                    <w:right w:val="double" w:sz="6" w:space="0" w:color="auto"/>
                                  </w:tcBorders>
                                </w:tcPr>
                                <w:p w14:paraId="317210CA" w14:textId="1953DD04" w:rsidR="00F034C8" w:rsidRPr="00494160" w:rsidRDefault="00F034C8" w:rsidP="00F034C8">
                                  <w:pPr>
                                    <w:pStyle w:val="aa"/>
                                    <w:jc w:val="center"/>
                                    <w:rPr>
                                      <w:rFonts w:ascii="標楷體" w:eastAsia="標楷體" w:hAnsi="標楷體" w:cs="Arial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1E6ED9">
                                    <w:t>54</w:t>
                                  </w:r>
                                </w:p>
                              </w:tc>
                            </w:tr>
                            <w:tr w:rsidR="001D7588" w:rsidRPr="00460971" w14:paraId="6B8590E6" w14:textId="77777777" w:rsidTr="00F92749">
                              <w:trPr>
                                <w:trHeight w:val="304"/>
                              </w:trPr>
                              <w:tc>
                                <w:tcPr>
                                  <w:tcW w:w="754" w:type="dxa"/>
                                </w:tcPr>
                                <w:p w14:paraId="55F7EF10" w14:textId="77777777" w:rsidR="001D7588" w:rsidRPr="00E65DC6" w:rsidRDefault="001D7588" w:rsidP="001D7588">
                                  <w:pPr>
                                    <w:spacing w:after="0" w:line="240" w:lineRule="atLeast"/>
                                    <w:rPr>
                                      <w:rFonts w:asciiTheme="minorEastAsia" w:eastAsiaTheme="minorEastAsia" w:hAnsiTheme="minorEastAsia"/>
                                      <w:b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2" w:type="dxa"/>
                                </w:tcPr>
                                <w:p w14:paraId="239B1E7E" w14:textId="77777777" w:rsidR="001D7588" w:rsidRPr="00E65DC6" w:rsidRDefault="001D7588" w:rsidP="001D7588">
                                  <w:pPr>
                                    <w:spacing w:after="0" w:line="240" w:lineRule="atLeast"/>
                                    <w:rPr>
                                      <w:rFonts w:asciiTheme="minorEastAsia" w:eastAsiaTheme="minorEastAsia" w:hAnsiTheme="minorEastAsia"/>
                                      <w:b/>
                                      <w:color w:val="000000"/>
                                    </w:rPr>
                                  </w:pPr>
                                  <w:r w:rsidRPr="00E65DC6">
                                    <w:rPr>
                                      <w:rFonts w:asciiTheme="minorEastAsia" w:eastAsiaTheme="minorEastAsia" w:hAnsiTheme="minorEastAsia"/>
                                      <w:b/>
                                      <w:color w:val="000000"/>
                                    </w:rPr>
                                    <w:t>合計</w:t>
                                  </w:r>
                                </w:p>
                              </w:tc>
                              <w:tc>
                                <w:tcPr>
                                  <w:tcW w:w="815" w:type="dxa"/>
                                </w:tcPr>
                                <w:p w14:paraId="10ED8DE9" w14:textId="3DC507CF" w:rsidR="001D7588" w:rsidRPr="00494160" w:rsidRDefault="00F034C8" w:rsidP="001D7588">
                                  <w:pPr>
                                    <w:spacing w:after="0" w:line="240" w:lineRule="atLeast"/>
                                    <w:jc w:val="center"/>
                                    <w:rPr>
                                      <w:rFonts w:ascii="標楷體" w:eastAsia="標楷體" w:hAnsi="標楷體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 w:val="24"/>
                                      <w:szCs w:val="24"/>
                                    </w:rPr>
                                    <w:t>3231</w:t>
                                  </w:r>
                                </w:p>
                              </w:tc>
                              <w:tc>
                                <w:tcPr>
                                  <w:tcW w:w="1361" w:type="dxa"/>
                                </w:tcPr>
                                <w:p w14:paraId="0469D7B9" w14:textId="173094DD" w:rsidR="001D7588" w:rsidRPr="00494160" w:rsidRDefault="00F034C8" w:rsidP="001D7588">
                                  <w:pPr>
                                    <w:spacing w:after="0" w:line="240" w:lineRule="atLeast"/>
                                    <w:jc w:val="center"/>
                                    <w:rPr>
                                      <w:rFonts w:ascii="標楷體" w:eastAsia="標楷體" w:hAnsi="標楷體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 w:val="24"/>
                                      <w:szCs w:val="24"/>
                                    </w:rPr>
                                    <w:t>10699</w:t>
                                  </w:r>
                                </w:p>
                              </w:tc>
                            </w:tr>
                          </w:tbl>
                          <w:p w14:paraId="7E14A656" w14:textId="77777777" w:rsidR="00844CA0" w:rsidRDefault="00844CA0" w:rsidP="00844CA0">
                            <w:pPr>
                              <w:spacing w:before="240" w:line="300" w:lineRule="atLeas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BD3017" id="Text Box 5" o:spid="_x0000_s1028" type="#_x0000_t202" style="position:absolute;left:0;text-align:left;margin-left:254.3pt;margin-top:283.45pt;width:305.5pt;height:358.5pt;z-index:2516587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" stroked="f" strokeweight="1.5pt">
                <v:textbox>
                  <w:txbxContent>
                    <w:tbl>
                      <w:tblPr>
                        <w:tblW w:w="5102" w:type="dxa"/>
                        <w:tblInd w:w="641" w:type="dxa"/>
                        <w:tblBorders>
                          <w:top w:val="double" w:sz="4" w:space="0" w:color="auto"/>
                          <w:left w:val="double" w:sz="4" w:space="0" w:color="auto"/>
                          <w:bottom w:val="double" w:sz="4" w:space="0" w:color="auto"/>
                          <w:right w:val="doub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754"/>
                        <w:gridCol w:w="2172"/>
                        <w:gridCol w:w="815"/>
                        <w:gridCol w:w="1361"/>
                      </w:tblGrid>
                      <w:tr w:rsidR="00DD3499" w:rsidRPr="00460971" w14:paraId="18932D4F" w14:textId="77777777" w:rsidTr="00F92749">
                        <w:trPr>
                          <w:trHeight w:val="290"/>
                        </w:trPr>
                        <w:tc>
                          <w:tcPr>
                            <w:tcW w:w="754" w:type="dxa"/>
                          </w:tcPr>
                          <w:p w14:paraId="5ACA72E2" w14:textId="77777777" w:rsidR="00DD3499" w:rsidRPr="00E65DC6" w:rsidRDefault="00DD3499" w:rsidP="00DD3499">
                            <w:pPr>
                              <w:spacing w:after="0" w:line="240" w:lineRule="atLeast"/>
                              <w:jc w:val="center"/>
                              <w:rPr>
                                <w:rFonts w:asciiTheme="minorEastAsia" w:eastAsiaTheme="minorEastAsia" w:hAnsiTheme="minorEastAsia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2172" w:type="dxa"/>
                          </w:tcPr>
                          <w:p w14:paraId="23A621F1" w14:textId="6517E072" w:rsidR="00DD3499" w:rsidRPr="00E65DC6" w:rsidRDefault="00DD3499" w:rsidP="00DD3499">
                            <w:pPr>
                              <w:spacing w:after="0" w:line="240" w:lineRule="atLeast"/>
                              <w:jc w:val="center"/>
                              <w:rPr>
                                <w:rFonts w:asciiTheme="minorEastAsia" w:eastAsiaTheme="minorEastAsia" w:hAnsiTheme="minorEastAsia"/>
                                <w:b/>
                              </w:rPr>
                            </w:pPr>
                            <w:r w:rsidRPr="00E65DC6">
                              <w:rPr>
                                <w:rFonts w:asciiTheme="minorEastAsia" w:eastAsiaTheme="minorEastAsia" w:hAnsiTheme="minorEastAsia"/>
                                <w:b/>
                              </w:rPr>
                              <w:t>鄉鎮</w:t>
                            </w:r>
                          </w:p>
                        </w:tc>
                        <w:tc>
                          <w:tcPr>
                            <w:tcW w:w="815" w:type="dxa"/>
                          </w:tcPr>
                          <w:p w14:paraId="3770EC39" w14:textId="071EFBD3" w:rsidR="00DD3499" w:rsidRPr="00E65DC6" w:rsidRDefault="00DD3499" w:rsidP="00DD3499">
                            <w:pPr>
                              <w:spacing w:after="0" w:line="240" w:lineRule="atLeast"/>
                              <w:jc w:val="center"/>
                              <w:rPr>
                                <w:rFonts w:asciiTheme="minorEastAsia" w:eastAsiaTheme="minorEastAsia" w:hAnsiTheme="minorEastAsia"/>
                                <w:b/>
                              </w:rPr>
                            </w:pPr>
                            <w:r w:rsidRPr="00E65DC6">
                              <w:rPr>
                                <w:rFonts w:asciiTheme="minorEastAsia" w:eastAsiaTheme="minorEastAsia" w:hAnsiTheme="minorEastAsia"/>
                                <w:b/>
                              </w:rPr>
                              <w:t>戶數</w:t>
                            </w:r>
                          </w:p>
                        </w:tc>
                        <w:tc>
                          <w:tcPr>
                            <w:tcW w:w="1361" w:type="dxa"/>
                          </w:tcPr>
                          <w:p w14:paraId="0223201A" w14:textId="47C63A02" w:rsidR="00DD3499" w:rsidRPr="00E65DC6" w:rsidRDefault="00DD3499" w:rsidP="00DD3499">
                            <w:pPr>
                              <w:spacing w:after="0" w:line="240" w:lineRule="atLeast"/>
                              <w:jc w:val="center"/>
                              <w:rPr>
                                <w:rFonts w:asciiTheme="minorEastAsia" w:eastAsiaTheme="minorEastAsia" w:hAnsiTheme="minorEastAsia"/>
                                <w:b/>
                              </w:rPr>
                            </w:pPr>
                            <w:r w:rsidRPr="00E65DC6">
                              <w:rPr>
                                <w:rFonts w:asciiTheme="minorEastAsia" w:eastAsiaTheme="minorEastAsia" w:hAnsiTheme="minorEastAsia"/>
                                <w:b/>
                              </w:rPr>
                              <w:t>兒童數</w:t>
                            </w:r>
                          </w:p>
                        </w:tc>
                      </w:tr>
                      <w:tr w:rsidR="00F034C8" w:rsidRPr="00460971" w14:paraId="7676A33D" w14:textId="77777777" w:rsidTr="00F92749">
                        <w:trPr>
                          <w:trHeight w:val="304"/>
                        </w:trPr>
                        <w:tc>
                          <w:tcPr>
                            <w:tcW w:w="754" w:type="dxa"/>
                          </w:tcPr>
                          <w:p w14:paraId="613DFB74" w14:textId="77777777" w:rsidR="00F034C8" w:rsidRPr="00E65DC6" w:rsidRDefault="00F034C8" w:rsidP="00F034C8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spacing w:after="0" w:line="240" w:lineRule="atLeast"/>
                              <w:rPr>
                                <w:rFonts w:asciiTheme="minorEastAsia" w:eastAsiaTheme="minorEastAsia" w:hAnsiTheme="minorEastAsia"/>
                                <w:b/>
                                <w:color w:val="002060"/>
                              </w:rPr>
                            </w:pPr>
                          </w:p>
                        </w:tc>
                        <w:tc>
                          <w:tcPr>
                            <w:tcW w:w="2172" w:type="dxa"/>
                          </w:tcPr>
                          <w:p w14:paraId="21E47420" w14:textId="5C422180" w:rsidR="00F034C8" w:rsidRPr="00E65DC6" w:rsidRDefault="00F034C8" w:rsidP="00F034C8">
                            <w:pPr>
                              <w:spacing w:after="0" w:line="240" w:lineRule="atLeast"/>
                              <w:rPr>
                                <w:rFonts w:asciiTheme="minorEastAsia" w:eastAsiaTheme="minorEastAsia" w:hAnsiTheme="minorEastAsia"/>
                                <w:b/>
                                <w:color w:val="002060"/>
                              </w:rPr>
                            </w:pPr>
                            <w:r w:rsidRPr="00E65DC6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002060"/>
                              </w:rPr>
                              <w:t>松根海爾汗區</w:t>
                            </w:r>
                            <w:r w:rsidRPr="00F92749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002060"/>
                              </w:rPr>
                              <w:t>SK</w:t>
                            </w:r>
                          </w:p>
                        </w:tc>
                        <w:tc>
                          <w:tcPr>
                            <w:tcW w:w="815" w:type="dxa"/>
                            <w:tcBorders>
                              <w:top w:val="double" w:sz="6" w:space="0" w:color="auto"/>
                              <w:left w:val="double" w:sz="6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</w:tcPr>
                          <w:p w14:paraId="5447A114" w14:textId="559A1461" w:rsidR="00F034C8" w:rsidRPr="00494160" w:rsidRDefault="00F034C8" w:rsidP="00F034C8">
                            <w:pPr>
                              <w:pStyle w:val="aa"/>
                              <w:jc w:val="center"/>
                              <w:rPr>
                                <w:rFonts w:ascii="標楷體" w:eastAsia="標楷體" w:hAnsi="標楷體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E6ED9">
                              <w:t>763</w:t>
                            </w:r>
                          </w:p>
                        </w:tc>
                        <w:tc>
                          <w:tcPr>
                            <w:tcW w:w="1361" w:type="dxa"/>
                            <w:tcBorders>
                              <w:top w:val="double" w:sz="6" w:space="0" w:color="auto"/>
                              <w:left w:val="nil"/>
                              <w:bottom w:val="single" w:sz="8" w:space="0" w:color="auto"/>
                              <w:right w:val="double" w:sz="6" w:space="0" w:color="auto"/>
                            </w:tcBorders>
                          </w:tcPr>
                          <w:p w14:paraId="5AFB519C" w14:textId="130CB325" w:rsidR="00F034C8" w:rsidRPr="00494160" w:rsidRDefault="00F034C8" w:rsidP="00F034C8">
                            <w:pPr>
                              <w:pStyle w:val="aa"/>
                              <w:jc w:val="center"/>
                              <w:rPr>
                                <w:rFonts w:ascii="標楷體" w:eastAsia="標楷體" w:hAnsi="標楷體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E6ED9">
                              <w:t>2459</w:t>
                            </w:r>
                          </w:p>
                        </w:tc>
                      </w:tr>
                      <w:tr w:rsidR="00F034C8" w:rsidRPr="00460971" w14:paraId="2ECAA7D2" w14:textId="77777777" w:rsidTr="00F92749">
                        <w:trPr>
                          <w:trHeight w:val="320"/>
                        </w:trPr>
                        <w:tc>
                          <w:tcPr>
                            <w:tcW w:w="754" w:type="dxa"/>
                          </w:tcPr>
                          <w:p w14:paraId="406145A2" w14:textId="77777777" w:rsidR="00F034C8" w:rsidRPr="00E65DC6" w:rsidRDefault="00F034C8" w:rsidP="00F034C8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spacing w:after="0" w:line="240" w:lineRule="atLeast"/>
                              <w:rPr>
                                <w:rFonts w:asciiTheme="minorEastAsia" w:eastAsiaTheme="minorEastAsia" w:hAnsiTheme="minorEastAsia"/>
                                <w:b/>
                                <w:color w:val="002060"/>
                              </w:rPr>
                            </w:pPr>
                          </w:p>
                        </w:tc>
                        <w:tc>
                          <w:tcPr>
                            <w:tcW w:w="2172" w:type="dxa"/>
                          </w:tcPr>
                          <w:p w14:paraId="6EB93609" w14:textId="2AF70D04" w:rsidR="00F034C8" w:rsidRPr="00E65DC6" w:rsidRDefault="00F034C8" w:rsidP="00F034C8">
                            <w:pPr>
                              <w:spacing w:after="0" w:line="240" w:lineRule="atLeast"/>
                              <w:rPr>
                                <w:rFonts w:asciiTheme="minorEastAsia" w:eastAsiaTheme="minorEastAsia" w:hAnsiTheme="minorEastAsia"/>
                                <w:b/>
                                <w:color w:val="002060"/>
                              </w:rPr>
                            </w:pPr>
                            <w:r w:rsidRPr="00E65DC6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002060"/>
                              </w:rPr>
                              <w:t>巴彥高勒區BG</w:t>
                            </w:r>
                          </w:p>
                        </w:tc>
                        <w:tc>
                          <w:tcPr>
                            <w:tcW w:w="815" w:type="dxa"/>
                            <w:tcBorders>
                              <w:top w:val="nil"/>
                              <w:left w:val="double" w:sz="6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</w:tcPr>
                          <w:p w14:paraId="525ADD79" w14:textId="6941471D" w:rsidR="00F034C8" w:rsidRPr="00494160" w:rsidRDefault="00F034C8" w:rsidP="00F034C8">
                            <w:pPr>
                              <w:pStyle w:val="aa"/>
                              <w:jc w:val="center"/>
                              <w:rPr>
                                <w:rFonts w:ascii="標楷體" w:eastAsia="標楷體" w:hAnsi="標楷體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E6ED9">
                              <w:t>173</w:t>
                            </w:r>
                          </w:p>
                        </w:tc>
                        <w:tc>
                          <w:tcPr>
                            <w:tcW w:w="1361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double" w:sz="6" w:space="0" w:color="auto"/>
                            </w:tcBorders>
                          </w:tcPr>
                          <w:p w14:paraId="02EF3B82" w14:textId="085217FA" w:rsidR="00F034C8" w:rsidRPr="00494160" w:rsidRDefault="00F034C8" w:rsidP="00F034C8">
                            <w:pPr>
                              <w:pStyle w:val="aa"/>
                              <w:jc w:val="center"/>
                              <w:rPr>
                                <w:rFonts w:ascii="標楷體" w:eastAsia="標楷體" w:hAnsi="標楷體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E6ED9">
                              <w:t>530</w:t>
                            </w:r>
                          </w:p>
                        </w:tc>
                      </w:tr>
                      <w:tr w:rsidR="00F034C8" w:rsidRPr="00460971" w14:paraId="018F5B02" w14:textId="77777777" w:rsidTr="00F92749">
                        <w:trPr>
                          <w:trHeight w:val="320"/>
                        </w:trPr>
                        <w:tc>
                          <w:tcPr>
                            <w:tcW w:w="754" w:type="dxa"/>
                          </w:tcPr>
                          <w:p w14:paraId="2F94E29B" w14:textId="77777777" w:rsidR="00F034C8" w:rsidRPr="00E65DC6" w:rsidRDefault="00F034C8" w:rsidP="00F034C8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spacing w:after="0" w:line="240" w:lineRule="atLeast"/>
                              <w:rPr>
                                <w:rFonts w:asciiTheme="minorEastAsia" w:eastAsiaTheme="minorEastAsia" w:hAnsiTheme="minorEastAsia"/>
                                <w:b/>
                                <w:color w:val="002060"/>
                              </w:rPr>
                            </w:pPr>
                          </w:p>
                        </w:tc>
                        <w:tc>
                          <w:tcPr>
                            <w:tcW w:w="2172" w:type="dxa"/>
                          </w:tcPr>
                          <w:p w14:paraId="7DC63171" w14:textId="1272DC68" w:rsidR="00F034C8" w:rsidRPr="00E65DC6" w:rsidRDefault="00F034C8" w:rsidP="00F034C8">
                            <w:pPr>
                              <w:spacing w:after="0" w:line="240" w:lineRule="atLeast"/>
                              <w:rPr>
                                <w:rFonts w:asciiTheme="minorEastAsia" w:eastAsiaTheme="minorEastAsia" w:hAnsiTheme="minorEastAsia"/>
                                <w:b/>
                                <w:color w:val="002060"/>
                              </w:rPr>
                            </w:pPr>
                            <w:r w:rsidRPr="00E65DC6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002060"/>
                              </w:rPr>
                              <w:t>青格勒特區CH</w:t>
                            </w:r>
                          </w:p>
                        </w:tc>
                        <w:tc>
                          <w:tcPr>
                            <w:tcW w:w="815" w:type="dxa"/>
                            <w:tcBorders>
                              <w:top w:val="nil"/>
                              <w:left w:val="double" w:sz="6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</w:tcPr>
                          <w:p w14:paraId="3763B3C9" w14:textId="506E8FA3" w:rsidR="00F034C8" w:rsidRPr="00494160" w:rsidRDefault="00F034C8" w:rsidP="00F034C8">
                            <w:pPr>
                              <w:pStyle w:val="aa"/>
                              <w:jc w:val="center"/>
                              <w:rPr>
                                <w:rFonts w:ascii="標楷體" w:eastAsia="標楷體" w:hAnsi="標楷體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E6ED9">
                              <w:t>355</w:t>
                            </w:r>
                          </w:p>
                        </w:tc>
                        <w:tc>
                          <w:tcPr>
                            <w:tcW w:w="1361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double" w:sz="6" w:space="0" w:color="auto"/>
                            </w:tcBorders>
                          </w:tcPr>
                          <w:p w14:paraId="06F50A0D" w14:textId="3C89346F" w:rsidR="00F034C8" w:rsidRPr="00494160" w:rsidRDefault="00F034C8" w:rsidP="00F034C8">
                            <w:pPr>
                              <w:pStyle w:val="aa"/>
                              <w:jc w:val="center"/>
                              <w:rPr>
                                <w:rFonts w:ascii="標楷體" w:eastAsia="標楷體" w:hAnsi="標楷體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E6ED9">
                              <w:t>1111</w:t>
                            </w:r>
                          </w:p>
                        </w:tc>
                      </w:tr>
                      <w:tr w:rsidR="00F034C8" w:rsidRPr="00460971" w14:paraId="60508CE6" w14:textId="77777777" w:rsidTr="00F92749">
                        <w:trPr>
                          <w:trHeight w:val="320"/>
                        </w:trPr>
                        <w:tc>
                          <w:tcPr>
                            <w:tcW w:w="754" w:type="dxa"/>
                          </w:tcPr>
                          <w:p w14:paraId="73A31DBC" w14:textId="77777777" w:rsidR="00F034C8" w:rsidRPr="00E65DC6" w:rsidRDefault="00F034C8" w:rsidP="00F034C8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spacing w:after="0" w:line="240" w:lineRule="atLeast"/>
                              <w:rPr>
                                <w:rFonts w:asciiTheme="minorEastAsia" w:eastAsiaTheme="minorEastAsia" w:hAnsiTheme="minorEastAsia"/>
                                <w:b/>
                                <w:color w:val="002060"/>
                              </w:rPr>
                            </w:pPr>
                          </w:p>
                        </w:tc>
                        <w:tc>
                          <w:tcPr>
                            <w:tcW w:w="2172" w:type="dxa"/>
                          </w:tcPr>
                          <w:p w14:paraId="53B8B679" w14:textId="7E061E59" w:rsidR="00F034C8" w:rsidRPr="00E65DC6" w:rsidRDefault="00F034C8" w:rsidP="00F034C8">
                            <w:pPr>
                              <w:spacing w:after="0" w:line="240" w:lineRule="atLeast"/>
                              <w:rPr>
                                <w:rFonts w:asciiTheme="minorEastAsia" w:eastAsiaTheme="minorEastAsia" w:hAnsiTheme="minorEastAsia"/>
                                <w:b/>
                                <w:color w:val="002060"/>
                              </w:rPr>
                            </w:pPr>
                            <w:r w:rsidRPr="00E65DC6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002060"/>
                              </w:rPr>
                              <w:t>蘇赫巴托區SB</w:t>
                            </w:r>
                          </w:p>
                        </w:tc>
                        <w:tc>
                          <w:tcPr>
                            <w:tcW w:w="815" w:type="dxa"/>
                            <w:tcBorders>
                              <w:top w:val="nil"/>
                              <w:left w:val="double" w:sz="6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</w:tcPr>
                          <w:p w14:paraId="703D2B07" w14:textId="76AD6674" w:rsidR="00F034C8" w:rsidRPr="00494160" w:rsidRDefault="00F034C8" w:rsidP="00F034C8">
                            <w:pPr>
                              <w:pStyle w:val="aa"/>
                              <w:jc w:val="center"/>
                              <w:rPr>
                                <w:rFonts w:ascii="標楷體" w:eastAsia="標楷體" w:hAnsi="標楷體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E6ED9">
                              <w:t>185</w:t>
                            </w:r>
                          </w:p>
                        </w:tc>
                        <w:tc>
                          <w:tcPr>
                            <w:tcW w:w="1361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double" w:sz="6" w:space="0" w:color="auto"/>
                            </w:tcBorders>
                          </w:tcPr>
                          <w:p w14:paraId="75A89B09" w14:textId="75407210" w:rsidR="00F034C8" w:rsidRPr="00494160" w:rsidRDefault="00F034C8" w:rsidP="00F034C8">
                            <w:pPr>
                              <w:pStyle w:val="aa"/>
                              <w:jc w:val="center"/>
                              <w:rPr>
                                <w:rFonts w:ascii="標楷體" w:eastAsia="標楷體" w:hAnsi="標楷體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E6ED9">
                              <w:t>617</w:t>
                            </w:r>
                          </w:p>
                        </w:tc>
                      </w:tr>
                      <w:tr w:rsidR="00F034C8" w:rsidRPr="00460971" w14:paraId="729F72D2" w14:textId="77777777" w:rsidTr="00F92749">
                        <w:trPr>
                          <w:trHeight w:val="320"/>
                        </w:trPr>
                        <w:tc>
                          <w:tcPr>
                            <w:tcW w:w="754" w:type="dxa"/>
                          </w:tcPr>
                          <w:p w14:paraId="0D3A2B4D" w14:textId="77777777" w:rsidR="00F034C8" w:rsidRPr="00E65DC6" w:rsidRDefault="00F034C8" w:rsidP="00F034C8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spacing w:after="0" w:line="240" w:lineRule="atLeast"/>
                              <w:rPr>
                                <w:rFonts w:asciiTheme="minorEastAsia" w:eastAsiaTheme="minorEastAsia" w:hAnsiTheme="minorEastAsia"/>
                                <w:b/>
                                <w:color w:val="002060"/>
                              </w:rPr>
                            </w:pPr>
                          </w:p>
                        </w:tc>
                        <w:tc>
                          <w:tcPr>
                            <w:tcW w:w="2172" w:type="dxa"/>
                          </w:tcPr>
                          <w:p w14:paraId="0B9BD0FD" w14:textId="757F6AF3" w:rsidR="00F034C8" w:rsidRPr="00E65DC6" w:rsidRDefault="00F034C8" w:rsidP="00F034C8">
                            <w:pPr>
                              <w:spacing w:after="0" w:line="240" w:lineRule="atLeast"/>
                              <w:rPr>
                                <w:rFonts w:asciiTheme="minorEastAsia" w:eastAsiaTheme="minorEastAsia" w:hAnsiTheme="minorEastAsia"/>
                                <w:b/>
                                <w:color w:val="002060"/>
                              </w:rPr>
                            </w:pPr>
                            <w:r w:rsidRPr="00E65DC6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002060"/>
                              </w:rPr>
                              <w:t>汗烏拉區KH</w:t>
                            </w:r>
                          </w:p>
                        </w:tc>
                        <w:tc>
                          <w:tcPr>
                            <w:tcW w:w="815" w:type="dxa"/>
                            <w:tcBorders>
                              <w:top w:val="nil"/>
                              <w:left w:val="double" w:sz="6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</w:tcPr>
                          <w:p w14:paraId="73AD2D3C" w14:textId="4464CED1" w:rsidR="00F034C8" w:rsidRPr="00494160" w:rsidRDefault="00F034C8" w:rsidP="00F034C8">
                            <w:pPr>
                              <w:pStyle w:val="aa"/>
                              <w:jc w:val="center"/>
                              <w:rPr>
                                <w:rFonts w:ascii="標楷體" w:eastAsia="標楷體" w:hAnsi="標楷體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E6ED9">
                              <w:t>320</w:t>
                            </w:r>
                          </w:p>
                        </w:tc>
                        <w:tc>
                          <w:tcPr>
                            <w:tcW w:w="1361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double" w:sz="6" w:space="0" w:color="auto"/>
                            </w:tcBorders>
                          </w:tcPr>
                          <w:p w14:paraId="55AD40E5" w14:textId="6A5EFD44" w:rsidR="00F034C8" w:rsidRPr="00494160" w:rsidRDefault="00F034C8" w:rsidP="00F034C8">
                            <w:pPr>
                              <w:pStyle w:val="aa"/>
                              <w:jc w:val="center"/>
                              <w:rPr>
                                <w:rFonts w:ascii="標楷體" w:eastAsia="標楷體" w:hAnsi="標楷體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E6ED9">
                              <w:t>1062</w:t>
                            </w:r>
                          </w:p>
                        </w:tc>
                      </w:tr>
                      <w:tr w:rsidR="00F034C8" w:rsidRPr="00B77925" w14:paraId="451FBA16" w14:textId="77777777" w:rsidTr="00F92749">
                        <w:trPr>
                          <w:trHeight w:val="320"/>
                        </w:trPr>
                        <w:tc>
                          <w:tcPr>
                            <w:tcW w:w="754" w:type="dxa"/>
                          </w:tcPr>
                          <w:p w14:paraId="6A04D620" w14:textId="77777777" w:rsidR="00F034C8" w:rsidRPr="00E65DC6" w:rsidRDefault="00F034C8" w:rsidP="00F034C8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spacing w:after="0" w:line="240" w:lineRule="atLeast"/>
                              <w:rPr>
                                <w:rFonts w:asciiTheme="minorEastAsia" w:eastAsiaTheme="minorEastAsia" w:hAnsiTheme="minorEastAsia"/>
                                <w:b/>
                                <w:color w:val="002060"/>
                              </w:rPr>
                            </w:pPr>
                          </w:p>
                        </w:tc>
                        <w:tc>
                          <w:tcPr>
                            <w:tcW w:w="2172" w:type="dxa"/>
                          </w:tcPr>
                          <w:p w14:paraId="569782EF" w14:textId="056AD1AE" w:rsidR="00F034C8" w:rsidRPr="00E65DC6" w:rsidRDefault="00F034C8" w:rsidP="00F034C8">
                            <w:pPr>
                              <w:spacing w:after="0" w:line="240" w:lineRule="atLeast"/>
                              <w:rPr>
                                <w:rFonts w:asciiTheme="minorEastAsia" w:eastAsiaTheme="minorEastAsia" w:hAnsiTheme="minorEastAsia"/>
                                <w:b/>
                                <w:color w:val="002060"/>
                              </w:rPr>
                            </w:pPr>
                            <w:r w:rsidRPr="00E65DC6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002060"/>
                              </w:rPr>
                              <w:t>巴彥朱日赫區BZ</w:t>
                            </w:r>
                          </w:p>
                        </w:tc>
                        <w:tc>
                          <w:tcPr>
                            <w:tcW w:w="815" w:type="dxa"/>
                            <w:tcBorders>
                              <w:top w:val="nil"/>
                              <w:left w:val="double" w:sz="6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</w:tcPr>
                          <w:p w14:paraId="0D86E797" w14:textId="592715A2" w:rsidR="00F034C8" w:rsidRPr="00494160" w:rsidRDefault="00F034C8" w:rsidP="00F034C8">
                            <w:pPr>
                              <w:pStyle w:val="aa"/>
                              <w:jc w:val="center"/>
                              <w:rPr>
                                <w:rFonts w:ascii="標楷體" w:eastAsia="標楷體" w:hAnsi="標楷體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E6ED9">
                              <w:t>543</w:t>
                            </w:r>
                          </w:p>
                        </w:tc>
                        <w:tc>
                          <w:tcPr>
                            <w:tcW w:w="1361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double" w:sz="6" w:space="0" w:color="auto"/>
                            </w:tcBorders>
                          </w:tcPr>
                          <w:p w14:paraId="0B6F3A64" w14:textId="4B75D253" w:rsidR="00F034C8" w:rsidRPr="00494160" w:rsidRDefault="00F034C8" w:rsidP="00F034C8">
                            <w:pPr>
                              <w:pStyle w:val="aa"/>
                              <w:jc w:val="center"/>
                              <w:rPr>
                                <w:rFonts w:ascii="標楷體" w:eastAsia="標楷體" w:hAnsi="標楷體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E6ED9">
                              <w:t>1822</w:t>
                            </w:r>
                          </w:p>
                        </w:tc>
                      </w:tr>
                      <w:tr w:rsidR="00F034C8" w:rsidRPr="00460971" w14:paraId="71819121" w14:textId="77777777" w:rsidTr="00F92749">
                        <w:trPr>
                          <w:trHeight w:val="320"/>
                        </w:trPr>
                        <w:tc>
                          <w:tcPr>
                            <w:tcW w:w="754" w:type="dxa"/>
                          </w:tcPr>
                          <w:p w14:paraId="6D32BAD3" w14:textId="77777777" w:rsidR="00F034C8" w:rsidRPr="00E65DC6" w:rsidRDefault="00F034C8" w:rsidP="00F034C8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spacing w:after="0" w:line="240" w:lineRule="atLeast"/>
                              <w:rPr>
                                <w:rFonts w:asciiTheme="minorEastAsia" w:eastAsiaTheme="minorEastAsia" w:hAnsiTheme="minorEastAsia"/>
                                <w:b/>
                                <w:color w:val="002060"/>
                              </w:rPr>
                            </w:pPr>
                          </w:p>
                        </w:tc>
                        <w:tc>
                          <w:tcPr>
                            <w:tcW w:w="2172" w:type="dxa"/>
                          </w:tcPr>
                          <w:p w14:paraId="4E3632E1" w14:textId="0A111044" w:rsidR="00F034C8" w:rsidRPr="00E65DC6" w:rsidRDefault="00F034C8" w:rsidP="00F034C8">
                            <w:pPr>
                              <w:spacing w:after="0" w:line="240" w:lineRule="atLeast"/>
                              <w:rPr>
                                <w:rFonts w:asciiTheme="minorEastAsia" w:eastAsiaTheme="minorEastAsia" w:hAnsiTheme="minorEastAsia"/>
                                <w:b/>
                                <w:color w:val="002060"/>
                              </w:rPr>
                            </w:pPr>
                            <w:r w:rsidRPr="00E65DC6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002060"/>
                              </w:rPr>
                              <w:t>那萊赫區NL</w:t>
                            </w:r>
                          </w:p>
                        </w:tc>
                        <w:tc>
                          <w:tcPr>
                            <w:tcW w:w="815" w:type="dxa"/>
                            <w:tcBorders>
                              <w:top w:val="nil"/>
                              <w:left w:val="double" w:sz="6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</w:tcPr>
                          <w:p w14:paraId="104AAFE4" w14:textId="02129844" w:rsidR="00F034C8" w:rsidRPr="00494160" w:rsidRDefault="00F034C8" w:rsidP="00F034C8">
                            <w:pPr>
                              <w:pStyle w:val="aa"/>
                              <w:jc w:val="center"/>
                              <w:rPr>
                                <w:rFonts w:ascii="標楷體" w:eastAsia="標楷體" w:hAnsi="標楷體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E6ED9">
                              <w:t>248</w:t>
                            </w:r>
                          </w:p>
                        </w:tc>
                        <w:tc>
                          <w:tcPr>
                            <w:tcW w:w="1361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double" w:sz="6" w:space="0" w:color="auto"/>
                            </w:tcBorders>
                          </w:tcPr>
                          <w:p w14:paraId="1C4A829D" w14:textId="1E682193" w:rsidR="00F034C8" w:rsidRPr="00494160" w:rsidRDefault="00F034C8" w:rsidP="00F034C8">
                            <w:pPr>
                              <w:pStyle w:val="aa"/>
                              <w:jc w:val="center"/>
                              <w:rPr>
                                <w:rFonts w:ascii="標楷體" w:eastAsia="標楷體" w:hAnsi="標楷體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E6ED9">
                              <w:t>836</w:t>
                            </w:r>
                          </w:p>
                        </w:tc>
                      </w:tr>
                      <w:tr w:rsidR="00F034C8" w:rsidRPr="00460971" w14:paraId="0066DC8C" w14:textId="77777777" w:rsidTr="00F92749">
                        <w:trPr>
                          <w:trHeight w:val="320"/>
                        </w:trPr>
                        <w:tc>
                          <w:tcPr>
                            <w:tcW w:w="754" w:type="dxa"/>
                          </w:tcPr>
                          <w:p w14:paraId="12A9A5DD" w14:textId="77777777" w:rsidR="00F034C8" w:rsidRPr="00E65DC6" w:rsidRDefault="00F034C8" w:rsidP="00F034C8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spacing w:after="0" w:line="240" w:lineRule="atLeast"/>
                              <w:rPr>
                                <w:rFonts w:asciiTheme="minorEastAsia" w:eastAsiaTheme="minorEastAsia" w:hAnsiTheme="minorEastAsia"/>
                                <w:b/>
                                <w:color w:val="002060"/>
                              </w:rPr>
                            </w:pPr>
                          </w:p>
                        </w:tc>
                        <w:tc>
                          <w:tcPr>
                            <w:tcW w:w="2172" w:type="dxa"/>
                          </w:tcPr>
                          <w:p w14:paraId="114CC0F7" w14:textId="1AFE7F60" w:rsidR="00F034C8" w:rsidRPr="00E65DC6" w:rsidRDefault="00F034C8" w:rsidP="00F034C8">
                            <w:pPr>
                              <w:spacing w:after="0" w:line="240" w:lineRule="atLeast"/>
                              <w:rPr>
                                <w:rFonts w:asciiTheme="minorEastAsia" w:eastAsiaTheme="minorEastAsia" w:hAnsiTheme="minorEastAsia"/>
                                <w:b/>
                                <w:color w:val="002060"/>
                              </w:rPr>
                            </w:pPr>
                            <w:r w:rsidRPr="00E65DC6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002060"/>
                              </w:rPr>
                              <w:t>巴格諾爾區BN</w:t>
                            </w:r>
                          </w:p>
                        </w:tc>
                        <w:tc>
                          <w:tcPr>
                            <w:tcW w:w="815" w:type="dxa"/>
                            <w:tcBorders>
                              <w:top w:val="nil"/>
                              <w:left w:val="double" w:sz="6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</w:tcPr>
                          <w:p w14:paraId="4893879E" w14:textId="1BDCD914" w:rsidR="00F034C8" w:rsidRPr="00494160" w:rsidRDefault="00F034C8" w:rsidP="00F034C8">
                            <w:pPr>
                              <w:pStyle w:val="aa"/>
                              <w:jc w:val="center"/>
                              <w:rPr>
                                <w:rFonts w:ascii="標楷體" w:eastAsia="標楷體" w:hAnsi="標楷體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E6ED9">
                              <w:t>122</w:t>
                            </w:r>
                          </w:p>
                        </w:tc>
                        <w:tc>
                          <w:tcPr>
                            <w:tcW w:w="1361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double" w:sz="6" w:space="0" w:color="auto"/>
                            </w:tcBorders>
                          </w:tcPr>
                          <w:p w14:paraId="5EC6819A" w14:textId="02808220" w:rsidR="00F034C8" w:rsidRPr="00494160" w:rsidRDefault="00F034C8" w:rsidP="00F034C8">
                            <w:pPr>
                              <w:pStyle w:val="aa"/>
                              <w:jc w:val="center"/>
                              <w:rPr>
                                <w:rFonts w:ascii="標楷體" w:eastAsia="標楷體" w:hAnsi="標楷體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E6ED9">
                              <w:t>380</w:t>
                            </w:r>
                          </w:p>
                        </w:tc>
                      </w:tr>
                      <w:tr w:rsidR="00F034C8" w:rsidRPr="00460971" w14:paraId="3DDEB703" w14:textId="77777777" w:rsidTr="00F92749">
                        <w:trPr>
                          <w:trHeight w:val="320"/>
                        </w:trPr>
                        <w:tc>
                          <w:tcPr>
                            <w:tcW w:w="754" w:type="dxa"/>
                          </w:tcPr>
                          <w:p w14:paraId="0527940C" w14:textId="77777777" w:rsidR="00F034C8" w:rsidRPr="00E65DC6" w:rsidRDefault="00F034C8" w:rsidP="00F034C8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spacing w:after="0" w:line="240" w:lineRule="atLeast"/>
                              <w:rPr>
                                <w:rFonts w:asciiTheme="minorEastAsia" w:eastAsiaTheme="minorEastAsia" w:hAnsiTheme="minorEastAsia"/>
                                <w:b/>
                                <w:color w:val="002060"/>
                              </w:rPr>
                            </w:pPr>
                          </w:p>
                        </w:tc>
                        <w:tc>
                          <w:tcPr>
                            <w:tcW w:w="2172" w:type="dxa"/>
                          </w:tcPr>
                          <w:p w14:paraId="5A6731C7" w14:textId="4B87EA7F" w:rsidR="00F034C8" w:rsidRPr="00E65DC6" w:rsidRDefault="00F034C8" w:rsidP="00F034C8">
                            <w:pPr>
                              <w:spacing w:after="0" w:line="240" w:lineRule="atLeast"/>
                              <w:rPr>
                                <w:rFonts w:asciiTheme="minorEastAsia" w:eastAsiaTheme="minorEastAsia" w:hAnsiTheme="minorEastAsia"/>
                                <w:b/>
                                <w:color w:val="002060"/>
                              </w:rPr>
                            </w:pPr>
                            <w:r w:rsidRPr="00E65DC6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002060"/>
                              </w:rPr>
                              <w:t>巴格杭愛區BH</w:t>
                            </w:r>
                          </w:p>
                        </w:tc>
                        <w:tc>
                          <w:tcPr>
                            <w:tcW w:w="815" w:type="dxa"/>
                            <w:tcBorders>
                              <w:top w:val="nil"/>
                              <w:left w:val="double" w:sz="6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</w:tcPr>
                          <w:p w14:paraId="43ED87F4" w14:textId="170CBF66" w:rsidR="00F034C8" w:rsidRPr="00494160" w:rsidRDefault="00F034C8" w:rsidP="00F034C8">
                            <w:pPr>
                              <w:pStyle w:val="aa"/>
                              <w:jc w:val="center"/>
                              <w:rPr>
                                <w:rFonts w:ascii="標楷體" w:eastAsia="標楷體" w:hAnsi="標楷體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E6ED9">
                              <w:t>30</w:t>
                            </w:r>
                          </w:p>
                        </w:tc>
                        <w:tc>
                          <w:tcPr>
                            <w:tcW w:w="1361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double" w:sz="6" w:space="0" w:color="auto"/>
                            </w:tcBorders>
                          </w:tcPr>
                          <w:p w14:paraId="0A857B7A" w14:textId="5F176141" w:rsidR="00F034C8" w:rsidRPr="00494160" w:rsidRDefault="00F034C8" w:rsidP="00F034C8">
                            <w:pPr>
                              <w:pStyle w:val="aa"/>
                              <w:jc w:val="center"/>
                              <w:rPr>
                                <w:rFonts w:ascii="標楷體" w:eastAsia="標楷體" w:hAnsi="標楷體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E6ED9">
                              <w:t>100</w:t>
                            </w:r>
                          </w:p>
                        </w:tc>
                      </w:tr>
                      <w:tr w:rsidR="00F034C8" w:rsidRPr="00460971" w14:paraId="25B55D90" w14:textId="77777777" w:rsidTr="00F92749">
                        <w:trPr>
                          <w:trHeight w:val="320"/>
                        </w:trPr>
                        <w:tc>
                          <w:tcPr>
                            <w:tcW w:w="754" w:type="dxa"/>
                          </w:tcPr>
                          <w:p w14:paraId="241FB0B4" w14:textId="77777777" w:rsidR="00F034C8" w:rsidRPr="00E65DC6" w:rsidRDefault="00F034C8" w:rsidP="00F034C8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spacing w:after="0" w:line="240" w:lineRule="atLeast"/>
                              <w:rPr>
                                <w:rFonts w:asciiTheme="minorEastAsia" w:eastAsiaTheme="minorEastAsia" w:hAnsiTheme="minorEastAsia"/>
                                <w:b/>
                                <w:color w:val="7030A0"/>
                              </w:rPr>
                            </w:pPr>
                          </w:p>
                        </w:tc>
                        <w:tc>
                          <w:tcPr>
                            <w:tcW w:w="2172" w:type="dxa"/>
                          </w:tcPr>
                          <w:p w14:paraId="6ECAAF39" w14:textId="686516CF" w:rsidR="00F034C8" w:rsidRPr="00E65DC6" w:rsidRDefault="00F034C8" w:rsidP="00F034C8">
                            <w:pPr>
                              <w:spacing w:after="0" w:line="240" w:lineRule="atLeast"/>
                              <w:rPr>
                                <w:rFonts w:asciiTheme="minorEastAsia" w:eastAsiaTheme="minorEastAsia" w:hAnsiTheme="minorEastAsia"/>
                                <w:b/>
                                <w:color w:val="7030A0"/>
                              </w:rPr>
                            </w:pPr>
                            <w:r w:rsidRPr="00E65DC6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7030A0"/>
                              </w:rPr>
                              <w:t>爾登鎮ED</w:t>
                            </w:r>
                          </w:p>
                        </w:tc>
                        <w:tc>
                          <w:tcPr>
                            <w:tcW w:w="815" w:type="dxa"/>
                            <w:tcBorders>
                              <w:top w:val="nil"/>
                              <w:left w:val="double" w:sz="6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</w:tcPr>
                          <w:p w14:paraId="70B102A2" w14:textId="1EFAEA1C" w:rsidR="00F034C8" w:rsidRPr="00494160" w:rsidRDefault="00F034C8" w:rsidP="00F034C8">
                            <w:pPr>
                              <w:pStyle w:val="aa"/>
                              <w:jc w:val="center"/>
                              <w:rPr>
                                <w:rFonts w:ascii="標楷體" w:eastAsia="標楷體" w:hAnsi="標楷體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E6ED9">
                              <w:t>23</w:t>
                            </w:r>
                          </w:p>
                        </w:tc>
                        <w:tc>
                          <w:tcPr>
                            <w:tcW w:w="1361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double" w:sz="6" w:space="0" w:color="auto"/>
                            </w:tcBorders>
                          </w:tcPr>
                          <w:p w14:paraId="51BEF477" w14:textId="1AF3F271" w:rsidR="00F034C8" w:rsidRPr="00494160" w:rsidRDefault="00F034C8" w:rsidP="00F034C8">
                            <w:pPr>
                              <w:pStyle w:val="aa"/>
                              <w:jc w:val="center"/>
                              <w:rPr>
                                <w:rFonts w:ascii="標楷體" w:eastAsia="標楷體" w:hAnsi="標楷體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E6ED9">
                              <w:t>85</w:t>
                            </w:r>
                          </w:p>
                        </w:tc>
                      </w:tr>
                      <w:tr w:rsidR="00F034C8" w:rsidRPr="00460971" w14:paraId="0F63AB93" w14:textId="77777777" w:rsidTr="00F92749">
                        <w:trPr>
                          <w:trHeight w:val="320"/>
                        </w:trPr>
                        <w:tc>
                          <w:tcPr>
                            <w:tcW w:w="754" w:type="dxa"/>
                          </w:tcPr>
                          <w:p w14:paraId="39D3191B" w14:textId="77777777" w:rsidR="00F034C8" w:rsidRPr="00E65DC6" w:rsidRDefault="00F034C8" w:rsidP="00F034C8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spacing w:after="0" w:line="240" w:lineRule="atLeast"/>
                              <w:rPr>
                                <w:rFonts w:asciiTheme="minorEastAsia" w:eastAsiaTheme="minorEastAsia" w:hAnsiTheme="minorEastAsia"/>
                                <w:b/>
                                <w:color w:val="7030A0"/>
                              </w:rPr>
                            </w:pPr>
                          </w:p>
                        </w:tc>
                        <w:tc>
                          <w:tcPr>
                            <w:tcW w:w="2172" w:type="dxa"/>
                          </w:tcPr>
                          <w:p w14:paraId="7276F8B2" w14:textId="25725C54" w:rsidR="00F034C8" w:rsidRPr="00E65DC6" w:rsidRDefault="00F034C8" w:rsidP="00F034C8">
                            <w:pPr>
                              <w:spacing w:after="0" w:line="240" w:lineRule="atLeast"/>
                              <w:rPr>
                                <w:rFonts w:asciiTheme="minorEastAsia" w:eastAsiaTheme="minorEastAsia" w:hAnsiTheme="minorEastAsia"/>
                                <w:b/>
                                <w:color w:val="7030A0"/>
                              </w:rPr>
                            </w:pPr>
                            <w:r w:rsidRPr="00E65DC6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7030A0"/>
                              </w:rPr>
                              <w:t>巴彥德里格爾鎮BD</w:t>
                            </w:r>
                          </w:p>
                        </w:tc>
                        <w:tc>
                          <w:tcPr>
                            <w:tcW w:w="815" w:type="dxa"/>
                            <w:tcBorders>
                              <w:top w:val="nil"/>
                              <w:left w:val="double" w:sz="6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</w:tcPr>
                          <w:p w14:paraId="592FC756" w14:textId="1BA88A5B" w:rsidR="00F034C8" w:rsidRPr="00494160" w:rsidRDefault="00F034C8" w:rsidP="00F034C8">
                            <w:pPr>
                              <w:pStyle w:val="aa"/>
                              <w:jc w:val="center"/>
                              <w:rPr>
                                <w:rFonts w:ascii="標楷體" w:eastAsia="標楷體" w:hAnsi="標楷體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E6ED9">
                              <w:t>0</w:t>
                            </w:r>
                          </w:p>
                        </w:tc>
                        <w:tc>
                          <w:tcPr>
                            <w:tcW w:w="1361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double" w:sz="6" w:space="0" w:color="auto"/>
                            </w:tcBorders>
                          </w:tcPr>
                          <w:p w14:paraId="18FF260E" w14:textId="2BD08C78" w:rsidR="00F034C8" w:rsidRPr="00494160" w:rsidRDefault="00F034C8" w:rsidP="00F034C8">
                            <w:pPr>
                              <w:pStyle w:val="aa"/>
                              <w:jc w:val="center"/>
                              <w:rPr>
                                <w:rFonts w:ascii="標楷體" w:eastAsia="標楷體" w:hAnsi="標楷體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E6ED9">
                              <w:t>0</w:t>
                            </w:r>
                          </w:p>
                        </w:tc>
                      </w:tr>
                      <w:tr w:rsidR="00F034C8" w:rsidRPr="00460971" w14:paraId="12A12015" w14:textId="77777777" w:rsidTr="00F92749">
                        <w:trPr>
                          <w:trHeight w:val="320"/>
                        </w:trPr>
                        <w:tc>
                          <w:tcPr>
                            <w:tcW w:w="754" w:type="dxa"/>
                          </w:tcPr>
                          <w:p w14:paraId="7DB9DAA0" w14:textId="77777777" w:rsidR="00F034C8" w:rsidRPr="00E65DC6" w:rsidRDefault="00F034C8" w:rsidP="00F034C8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spacing w:after="0" w:line="240" w:lineRule="atLeast"/>
                              <w:rPr>
                                <w:rFonts w:asciiTheme="minorEastAsia" w:eastAsiaTheme="minorEastAsia" w:hAnsiTheme="minorEastAsia"/>
                                <w:b/>
                                <w:color w:val="7030A0"/>
                              </w:rPr>
                            </w:pPr>
                          </w:p>
                        </w:tc>
                        <w:tc>
                          <w:tcPr>
                            <w:tcW w:w="2172" w:type="dxa"/>
                          </w:tcPr>
                          <w:p w14:paraId="5E051D1E" w14:textId="2342A1D8" w:rsidR="00F034C8" w:rsidRPr="00E65DC6" w:rsidRDefault="00F034C8" w:rsidP="00F034C8">
                            <w:pPr>
                              <w:spacing w:after="0" w:line="240" w:lineRule="atLeast"/>
                              <w:rPr>
                                <w:rFonts w:asciiTheme="minorEastAsia" w:eastAsiaTheme="minorEastAsia" w:hAnsiTheme="minorEastAsia"/>
                                <w:b/>
                                <w:color w:val="7030A0"/>
                              </w:rPr>
                            </w:pPr>
                            <w:r w:rsidRPr="00E65DC6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7030A0"/>
                              </w:rPr>
                              <w:t>宗木德鎮ZM</w:t>
                            </w:r>
                          </w:p>
                        </w:tc>
                        <w:tc>
                          <w:tcPr>
                            <w:tcW w:w="815" w:type="dxa"/>
                            <w:tcBorders>
                              <w:top w:val="nil"/>
                              <w:left w:val="double" w:sz="6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</w:tcPr>
                          <w:p w14:paraId="053ADE72" w14:textId="7AA98F0A" w:rsidR="00F034C8" w:rsidRPr="00494160" w:rsidRDefault="00F034C8" w:rsidP="00F034C8">
                            <w:pPr>
                              <w:pStyle w:val="aa"/>
                              <w:jc w:val="center"/>
                              <w:rPr>
                                <w:rFonts w:ascii="標楷體" w:eastAsia="標楷體" w:hAnsi="標楷體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E6ED9">
                              <w:t>171</w:t>
                            </w:r>
                          </w:p>
                        </w:tc>
                        <w:tc>
                          <w:tcPr>
                            <w:tcW w:w="1361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double" w:sz="6" w:space="0" w:color="auto"/>
                            </w:tcBorders>
                          </w:tcPr>
                          <w:p w14:paraId="3E746706" w14:textId="55E15C5B" w:rsidR="00F034C8" w:rsidRPr="00494160" w:rsidRDefault="00F034C8" w:rsidP="00F034C8">
                            <w:pPr>
                              <w:pStyle w:val="aa"/>
                              <w:jc w:val="center"/>
                              <w:rPr>
                                <w:rFonts w:ascii="標楷體" w:eastAsia="標楷體" w:hAnsi="標楷體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E6ED9">
                              <w:t>573</w:t>
                            </w:r>
                          </w:p>
                        </w:tc>
                      </w:tr>
                      <w:tr w:rsidR="00F034C8" w:rsidRPr="00460971" w14:paraId="303C4C5F" w14:textId="77777777" w:rsidTr="00F92749">
                        <w:trPr>
                          <w:trHeight w:val="290"/>
                        </w:trPr>
                        <w:tc>
                          <w:tcPr>
                            <w:tcW w:w="754" w:type="dxa"/>
                          </w:tcPr>
                          <w:p w14:paraId="4A58835F" w14:textId="77777777" w:rsidR="00F034C8" w:rsidRPr="00E65DC6" w:rsidRDefault="00F034C8" w:rsidP="00F034C8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spacing w:after="0" w:line="240" w:lineRule="atLeast"/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color w:val="7030A0"/>
                              </w:rPr>
                            </w:pPr>
                          </w:p>
                        </w:tc>
                        <w:tc>
                          <w:tcPr>
                            <w:tcW w:w="2172" w:type="dxa"/>
                          </w:tcPr>
                          <w:p w14:paraId="40B4A0C3" w14:textId="0E6D0D82" w:rsidR="00F034C8" w:rsidRPr="00E65DC6" w:rsidRDefault="00F034C8" w:rsidP="00F034C8">
                            <w:pPr>
                              <w:spacing w:after="0" w:line="240" w:lineRule="atLeast"/>
                              <w:rPr>
                                <w:rFonts w:asciiTheme="minorEastAsia" w:eastAsiaTheme="minorEastAsia" w:hAnsiTheme="minorEastAsia"/>
                                <w:b/>
                                <w:color w:val="7030A0"/>
                              </w:rPr>
                            </w:pPr>
                            <w:r w:rsidRPr="00E65DC6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7030A0"/>
                              </w:rPr>
                              <w:t>扎爾格蘭特鎮JT</w:t>
                            </w:r>
                          </w:p>
                        </w:tc>
                        <w:tc>
                          <w:tcPr>
                            <w:tcW w:w="815" w:type="dxa"/>
                            <w:tcBorders>
                              <w:top w:val="nil"/>
                              <w:left w:val="double" w:sz="6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</w:tcPr>
                          <w:p w14:paraId="6C883D17" w14:textId="41A0F449" w:rsidR="00F034C8" w:rsidRPr="00494160" w:rsidRDefault="00F034C8" w:rsidP="00F034C8">
                            <w:pPr>
                              <w:pStyle w:val="aa"/>
                              <w:jc w:val="center"/>
                              <w:rPr>
                                <w:rFonts w:ascii="標楷體" w:eastAsia="標楷體" w:hAnsi="標楷體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E6ED9">
                              <w:t>131</w:t>
                            </w:r>
                          </w:p>
                        </w:tc>
                        <w:tc>
                          <w:tcPr>
                            <w:tcW w:w="1361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double" w:sz="6" w:space="0" w:color="auto"/>
                            </w:tcBorders>
                          </w:tcPr>
                          <w:p w14:paraId="419C9CE8" w14:textId="56C87D91" w:rsidR="00F034C8" w:rsidRPr="00494160" w:rsidRDefault="00F034C8" w:rsidP="00F034C8">
                            <w:pPr>
                              <w:pStyle w:val="aa"/>
                              <w:jc w:val="center"/>
                              <w:rPr>
                                <w:rFonts w:ascii="標楷體" w:eastAsia="標楷體" w:hAnsi="標楷體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E6ED9">
                              <w:t>472</w:t>
                            </w:r>
                          </w:p>
                        </w:tc>
                      </w:tr>
                      <w:tr w:rsidR="00F034C8" w:rsidRPr="00460971" w14:paraId="07A92EE7" w14:textId="77777777" w:rsidTr="00F92749">
                        <w:trPr>
                          <w:trHeight w:val="320"/>
                        </w:trPr>
                        <w:tc>
                          <w:tcPr>
                            <w:tcW w:w="754" w:type="dxa"/>
                          </w:tcPr>
                          <w:p w14:paraId="144A950F" w14:textId="77777777" w:rsidR="00F034C8" w:rsidRPr="00E65DC6" w:rsidRDefault="00F034C8" w:rsidP="00F034C8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spacing w:after="0" w:line="240" w:lineRule="atLeast"/>
                              <w:rPr>
                                <w:rFonts w:asciiTheme="minorEastAsia" w:eastAsiaTheme="minorEastAsia" w:hAnsiTheme="minorEastAsia"/>
                                <w:b/>
                                <w:color w:val="7030A0"/>
                              </w:rPr>
                            </w:pPr>
                          </w:p>
                        </w:tc>
                        <w:tc>
                          <w:tcPr>
                            <w:tcW w:w="2172" w:type="dxa"/>
                          </w:tcPr>
                          <w:p w14:paraId="0C450AF0" w14:textId="070B5B33" w:rsidR="00F034C8" w:rsidRPr="00E65DC6" w:rsidRDefault="00F034C8" w:rsidP="00F034C8">
                            <w:pPr>
                              <w:spacing w:after="0" w:line="240" w:lineRule="atLeast"/>
                              <w:rPr>
                                <w:rFonts w:asciiTheme="minorEastAsia" w:eastAsiaTheme="minorEastAsia" w:hAnsiTheme="minorEastAsia"/>
                                <w:b/>
                                <w:color w:val="7030A0"/>
                              </w:rPr>
                            </w:pPr>
                            <w:r w:rsidRPr="00E65DC6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7030A0"/>
                              </w:rPr>
                              <w:t>柏格諾鎮BR</w:t>
                            </w:r>
                          </w:p>
                        </w:tc>
                        <w:tc>
                          <w:tcPr>
                            <w:tcW w:w="815" w:type="dxa"/>
                            <w:tcBorders>
                              <w:top w:val="nil"/>
                              <w:left w:val="double" w:sz="6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</w:tcPr>
                          <w:p w14:paraId="4FC14C4A" w14:textId="648616D7" w:rsidR="00F034C8" w:rsidRPr="00494160" w:rsidRDefault="00F034C8" w:rsidP="00F034C8">
                            <w:pPr>
                              <w:pStyle w:val="aa"/>
                              <w:jc w:val="center"/>
                              <w:rPr>
                                <w:rFonts w:ascii="標楷體" w:eastAsia="標楷體" w:hAnsi="標楷體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E6ED9">
                              <w:t>72</w:t>
                            </w:r>
                          </w:p>
                        </w:tc>
                        <w:tc>
                          <w:tcPr>
                            <w:tcW w:w="1361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double" w:sz="6" w:space="0" w:color="auto"/>
                            </w:tcBorders>
                          </w:tcPr>
                          <w:p w14:paraId="45988814" w14:textId="072716EB" w:rsidR="00F034C8" w:rsidRPr="00494160" w:rsidRDefault="00F034C8" w:rsidP="00F034C8">
                            <w:pPr>
                              <w:pStyle w:val="aa"/>
                              <w:jc w:val="center"/>
                              <w:rPr>
                                <w:rFonts w:ascii="標楷體" w:eastAsia="標楷體" w:hAnsi="標楷體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E6ED9">
                              <w:t>242</w:t>
                            </w:r>
                          </w:p>
                        </w:tc>
                      </w:tr>
                      <w:tr w:rsidR="00F034C8" w:rsidRPr="00460971" w14:paraId="24DD58F4" w14:textId="77777777" w:rsidTr="00F92749">
                        <w:trPr>
                          <w:trHeight w:val="320"/>
                        </w:trPr>
                        <w:tc>
                          <w:tcPr>
                            <w:tcW w:w="754" w:type="dxa"/>
                          </w:tcPr>
                          <w:p w14:paraId="0078F9E9" w14:textId="77777777" w:rsidR="00F034C8" w:rsidRPr="00E65DC6" w:rsidRDefault="00F034C8" w:rsidP="00F034C8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spacing w:after="0" w:line="240" w:lineRule="atLeast"/>
                              <w:rPr>
                                <w:rFonts w:asciiTheme="minorEastAsia" w:eastAsiaTheme="minorEastAsia" w:hAnsiTheme="minorEastAsia"/>
                                <w:b/>
                                <w:color w:val="7030A0"/>
                              </w:rPr>
                            </w:pPr>
                          </w:p>
                        </w:tc>
                        <w:tc>
                          <w:tcPr>
                            <w:tcW w:w="2172" w:type="dxa"/>
                          </w:tcPr>
                          <w:p w14:paraId="3C1816A4" w14:textId="329CB03C" w:rsidR="00F034C8" w:rsidRPr="00E65DC6" w:rsidRDefault="00F034C8" w:rsidP="00F034C8">
                            <w:pPr>
                              <w:spacing w:after="0" w:line="240" w:lineRule="atLeast"/>
                              <w:rPr>
                                <w:rFonts w:asciiTheme="minorEastAsia" w:eastAsiaTheme="minorEastAsia" w:hAnsiTheme="minorEastAsia"/>
                                <w:b/>
                                <w:color w:val="7030A0"/>
                              </w:rPr>
                            </w:pPr>
                            <w:r w:rsidRPr="00E65DC6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7030A0"/>
                              </w:rPr>
                              <w:t>巴特松柏爾鎮BS</w:t>
                            </w:r>
                          </w:p>
                        </w:tc>
                        <w:tc>
                          <w:tcPr>
                            <w:tcW w:w="815" w:type="dxa"/>
                            <w:tcBorders>
                              <w:top w:val="nil"/>
                              <w:left w:val="double" w:sz="6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</w:tcPr>
                          <w:p w14:paraId="032977DC" w14:textId="01A6DC90" w:rsidR="00F034C8" w:rsidRPr="00494160" w:rsidRDefault="00F034C8" w:rsidP="00F034C8">
                            <w:pPr>
                              <w:pStyle w:val="aa"/>
                              <w:jc w:val="center"/>
                              <w:rPr>
                                <w:rFonts w:ascii="標楷體" w:eastAsia="標楷體" w:hAnsi="標楷體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E6ED9">
                              <w:t>84</w:t>
                            </w:r>
                          </w:p>
                        </w:tc>
                        <w:tc>
                          <w:tcPr>
                            <w:tcW w:w="1361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double" w:sz="6" w:space="0" w:color="auto"/>
                            </w:tcBorders>
                          </w:tcPr>
                          <w:p w14:paraId="68E7EF89" w14:textId="796833B6" w:rsidR="00F034C8" w:rsidRPr="00494160" w:rsidRDefault="00F034C8" w:rsidP="00F034C8">
                            <w:pPr>
                              <w:pStyle w:val="aa"/>
                              <w:jc w:val="center"/>
                              <w:rPr>
                                <w:rFonts w:ascii="標楷體" w:eastAsia="標楷體" w:hAnsi="標楷體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E6ED9">
                              <w:t>299</w:t>
                            </w:r>
                          </w:p>
                        </w:tc>
                      </w:tr>
                      <w:tr w:rsidR="00F034C8" w:rsidRPr="00460971" w14:paraId="6B6F4154" w14:textId="77777777" w:rsidTr="00F92749">
                        <w:trPr>
                          <w:trHeight w:val="320"/>
                        </w:trPr>
                        <w:tc>
                          <w:tcPr>
                            <w:tcW w:w="754" w:type="dxa"/>
                          </w:tcPr>
                          <w:p w14:paraId="5AAA4E9F" w14:textId="77777777" w:rsidR="00F034C8" w:rsidRPr="00E65DC6" w:rsidRDefault="00F034C8" w:rsidP="00F034C8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spacing w:after="0" w:line="240" w:lineRule="atLeast"/>
                              <w:rPr>
                                <w:rFonts w:asciiTheme="minorEastAsia" w:eastAsiaTheme="minorEastAsia" w:hAnsiTheme="minorEastAsia"/>
                                <w:b/>
                                <w:color w:val="E36C0A" w:themeColor="accent6" w:themeShade="BF"/>
                              </w:rPr>
                            </w:pPr>
                          </w:p>
                        </w:tc>
                        <w:tc>
                          <w:tcPr>
                            <w:tcW w:w="2172" w:type="dxa"/>
                          </w:tcPr>
                          <w:p w14:paraId="52971CA0" w14:textId="11F75B95" w:rsidR="00F034C8" w:rsidRPr="00E65DC6" w:rsidRDefault="00F034C8" w:rsidP="00F034C8">
                            <w:pPr>
                              <w:spacing w:after="0" w:line="240" w:lineRule="atLeast"/>
                              <w:rPr>
                                <w:rFonts w:asciiTheme="minorEastAsia" w:eastAsiaTheme="minorEastAsia" w:hAnsiTheme="minorEastAsia"/>
                                <w:b/>
                                <w:color w:val="E36C0A" w:themeColor="accent6" w:themeShade="BF"/>
                              </w:rPr>
                            </w:pPr>
                            <w:r w:rsidRPr="00E65DC6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E36C0A" w:themeColor="accent6" w:themeShade="BF"/>
                              </w:rPr>
                              <w:t>育幼院FC01</w:t>
                            </w:r>
                          </w:p>
                        </w:tc>
                        <w:tc>
                          <w:tcPr>
                            <w:tcW w:w="815" w:type="dxa"/>
                            <w:tcBorders>
                              <w:top w:val="nil"/>
                              <w:left w:val="double" w:sz="6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</w:tcPr>
                          <w:p w14:paraId="0A32116D" w14:textId="2D94BE30" w:rsidR="00F034C8" w:rsidRPr="00494160" w:rsidRDefault="00F034C8" w:rsidP="00F034C8">
                            <w:pPr>
                              <w:pStyle w:val="aa"/>
                              <w:jc w:val="center"/>
                              <w:rPr>
                                <w:rFonts w:ascii="標楷體" w:eastAsia="標楷體" w:hAnsi="標楷體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E6ED9">
                              <w:t>1</w:t>
                            </w:r>
                          </w:p>
                        </w:tc>
                        <w:tc>
                          <w:tcPr>
                            <w:tcW w:w="1361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double" w:sz="6" w:space="0" w:color="auto"/>
                            </w:tcBorders>
                          </w:tcPr>
                          <w:p w14:paraId="3DD33A45" w14:textId="3E50FA33" w:rsidR="00F034C8" w:rsidRPr="00494160" w:rsidRDefault="00F034C8" w:rsidP="00F034C8">
                            <w:pPr>
                              <w:pStyle w:val="aa"/>
                              <w:jc w:val="center"/>
                              <w:rPr>
                                <w:rFonts w:ascii="標楷體" w:eastAsia="標楷體" w:hAnsi="標楷體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E6ED9">
                              <w:t>24</w:t>
                            </w:r>
                          </w:p>
                        </w:tc>
                      </w:tr>
                      <w:tr w:rsidR="00F034C8" w:rsidRPr="00460971" w14:paraId="7D1818F3" w14:textId="77777777" w:rsidTr="00F92749">
                        <w:trPr>
                          <w:trHeight w:val="320"/>
                        </w:trPr>
                        <w:tc>
                          <w:tcPr>
                            <w:tcW w:w="754" w:type="dxa"/>
                          </w:tcPr>
                          <w:p w14:paraId="262A32AC" w14:textId="77777777" w:rsidR="00F034C8" w:rsidRPr="00E65DC6" w:rsidRDefault="00F034C8" w:rsidP="00F034C8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spacing w:after="0" w:line="240" w:lineRule="atLeast"/>
                              <w:rPr>
                                <w:rFonts w:asciiTheme="minorEastAsia" w:eastAsiaTheme="minorEastAsia" w:hAnsiTheme="minorEastAsia"/>
                                <w:b/>
                                <w:color w:val="E36C0A" w:themeColor="accent6" w:themeShade="BF"/>
                              </w:rPr>
                            </w:pPr>
                          </w:p>
                        </w:tc>
                        <w:tc>
                          <w:tcPr>
                            <w:tcW w:w="2172" w:type="dxa"/>
                          </w:tcPr>
                          <w:p w14:paraId="3BE6AD67" w14:textId="2410F9A4" w:rsidR="00F034C8" w:rsidRPr="00E65DC6" w:rsidRDefault="00F034C8" w:rsidP="00F034C8">
                            <w:pPr>
                              <w:spacing w:after="0" w:line="240" w:lineRule="atLeast"/>
                              <w:rPr>
                                <w:rFonts w:asciiTheme="minorEastAsia" w:eastAsiaTheme="minorEastAsia" w:hAnsiTheme="minorEastAsia"/>
                                <w:b/>
                                <w:color w:val="E36C0A" w:themeColor="accent6" w:themeShade="BF"/>
                              </w:rPr>
                            </w:pPr>
                            <w:r w:rsidRPr="00E65DC6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E36C0A" w:themeColor="accent6" w:themeShade="BF"/>
                              </w:rPr>
                              <w:t>家扶村FC02</w:t>
                            </w:r>
                          </w:p>
                        </w:tc>
                        <w:tc>
                          <w:tcPr>
                            <w:tcW w:w="815" w:type="dxa"/>
                            <w:tcBorders>
                              <w:top w:val="nil"/>
                              <w:left w:val="double" w:sz="6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</w:tcPr>
                          <w:p w14:paraId="1B9715BF" w14:textId="439B4A4C" w:rsidR="00F034C8" w:rsidRPr="00494160" w:rsidRDefault="00F034C8" w:rsidP="00F034C8">
                            <w:pPr>
                              <w:pStyle w:val="aa"/>
                              <w:jc w:val="center"/>
                              <w:rPr>
                                <w:rFonts w:ascii="標楷體" w:eastAsia="標楷體" w:hAnsi="標楷體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E6ED9">
                              <w:t>9</w:t>
                            </w:r>
                          </w:p>
                        </w:tc>
                        <w:tc>
                          <w:tcPr>
                            <w:tcW w:w="1361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double" w:sz="6" w:space="0" w:color="auto"/>
                            </w:tcBorders>
                          </w:tcPr>
                          <w:p w14:paraId="0E2A0540" w14:textId="377E224C" w:rsidR="00F034C8" w:rsidRPr="00494160" w:rsidRDefault="00F034C8" w:rsidP="00F034C8">
                            <w:pPr>
                              <w:pStyle w:val="aa"/>
                              <w:jc w:val="center"/>
                              <w:rPr>
                                <w:rFonts w:ascii="標楷體" w:eastAsia="標楷體" w:hAnsi="標楷體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E6ED9">
                              <w:t>33</w:t>
                            </w:r>
                          </w:p>
                        </w:tc>
                      </w:tr>
                      <w:tr w:rsidR="00F034C8" w:rsidRPr="00460971" w14:paraId="7FFADCDC" w14:textId="77777777" w:rsidTr="00F92749">
                        <w:trPr>
                          <w:trHeight w:val="320"/>
                        </w:trPr>
                        <w:tc>
                          <w:tcPr>
                            <w:tcW w:w="754" w:type="dxa"/>
                          </w:tcPr>
                          <w:p w14:paraId="20822508" w14:textId="77777777" w:rsidR="00F034C8" w:rsidRPr="00E65DC6" w:rsidRDefault="00F034C8" w:rsidP="00F034C8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spacing w:after="0" w:line="240" w:lineRule="atLeast"/>
                              <w:rPr>
                                <w:rFonts w:asciiTheme="minorEastAsia" w:eastAsiaTheme="minorEastAsia" w:hAnsiTheme="minorEastAsia"/>
                                <w:b/>
                                <w:color w:val="E36C0A" w:themeColor="accent6" w:themeShade="BF"/>
                              </w:rPr>
                            </w:pPr>
                          </w:p>
                        </w:tc>
                        <w:tc>
                          <w:tcPr>
                            <w:tcW w:w="2172" w:type="dxa"/>
                          </w:tcPr>
                          <w:p w14:paraId="3BD35609" w14:textId="5CE36605" w:rsidR="00F034C8" w:rsidRPr="00E65DC6" w:rsidRDefault="00F034C8" w:rsidP="00F034C8">
                            <w:pPr>
                              <w:spacing w:after="0" w:line="240" w:lineRule="atLeast"/>
                              <w:rPr>
                                <w:rFonts w:asciiTheme="minorEastAsia" w:eastAsiaTheme="minorEastAsia" w:hAnsiTheme="minorEastAsia"/>
                                <w:b/>
                                <w:color w:val="E36C0A" w:themeColor="accent6" w:themeShade="BF"/>
                              </w:rPr>
                            </w:pPr>
                            <w:r w:rsidRPr="00E65DC6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E36C0A" w:themeColor="accent6" w:themeShade="BF"/>
                              </w:rPr>
                              <w:t>育幼院FC03</w:t>
                            </w:r>
                          </w:p>
                        </w:tc>
                        <w:tc>
                          <w:tcPr>
                            <w:tcW w:w="815" w:type="dxa"/>
                            <w:tcBorders>
                              <w:top w:val="nil"/>
                              <w:left w:val="double" w:sz="6" w:space="0" w:color="auto"/>
                              <w:bottom w:val="double" w:sz="6" w:space="0" w:color="auto"/>
                              <w:right w:val="single" w:sz="8" w:space="0" w:color="auto"/>
                            </w:tcBorders>
                          </w:tcPr>
                          <w:p w14:paraId="35985E9A" w14:textId="7CF68B88" w:rsidR="00F034C8" w:rsidRPr="00494160" w:rsidRDefault="00F034C8" w:rsidP="00F034C8">
                            <w:pPr>
                              <w:pStyle w:val="aa"/>
                              <w:jc w:val="center"/>
                              <w:rPr>
                                <w:rFonts w:ascii="標楷體" w:eastAsia="標楷體" w:hAnsi="標楷體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E6ED9">
                              <w:t>1</w:t>
                            </w:r>
                          </w:p>
                        </w:tc>
                        <w:tc>
                          <w:tcPr>
                            <w:tcW w:w="1361" w:type="dxa"/>
                            <w:tcBorders>
                              <w:top w:val="nil"/>
                              <w:left w:val="nil"/>
                              <w:bottom w:val="double" w:sz="6" w:space="0" w:color="auto"/>
                              <w:right w:val="double" w:sz="6" w:space="0" w:color="auto"/>
                            </w:tcBorders>
                          </w:tcPr>
                          <w:p w14:paraId="317210CA" w14:textId="1953DD04" w:rsidR="00F034C8" w:rsidRPr="00494160" w:rsidRDefault="00F034C8" w:rsidP="00F034C8">
                            <w:pPr>
                              <w:pStyle w:val="aa"/>
                              <w:jc w:val="center"/>
                              <w:rPr>
                                <w:rFonts w:ascii="標楷體" w:eastAsia="標楷體" w:hAnsi="標楷體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E6ED9">
                              <w:t>54</w:t>
                            </w:r>
                          </w:p>
                        </w:tc>
                      </w:tr>
                      <w:tr w:rsidR="001D7588" w:rsidRPr="00460971" w14:paraId="6B8590E6" w14:textId="77777777" w:rsidTr="00F92749">
                        <w:trPr>
                          <w:trHeight w:val="304"/>
                        </w:trPr>
                        <w:tc>
                          <w:tcPr>
                            <w:tcW w:w="754" w:type="dxa"/>
                          </w:tcPr>
                          <w:p w14:paraId="55F7EF10" w14:textId="77777777" w:rsidR="001D7588" w:rsidRPr="00E65DC6" w:rsidRDefault="001D7588" w:rsidP="001D7588">
                            <w:pPr>
                              <w:spacing w:after="0" w:line="240" w:lineRule="atLeast"/>
                              <w:rPr>
                                <w:rFonts w:asciiTheme="minorEastAsia" w:eastAsiaTheme="minorEastAsia" w:hAnsiTheme="minorEastAsia"/>
                                <w:b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2172" w:type="dxa"/>
                          </w:tcPr>
                          <w:p w14:paraId="239B1E7E" w14:textId="77777777" w:rsidR="001D7588" w:rsidRPr="00E65DC6" w:rsidRDefault="001D7588" w:rsidP="001D7588">
                            <w:pPr>
                              <w:spacing w:after="0" w:line="240" w:lineRule="atLeast"/>
                              <w:rPr>
                                <w:rFonts w:asciiTheme="minorEastAsia" w:eastAsiaTheme="minorEastAsia" w:hAnsiTheme="minorEastAsia"/>
                                <w:b/>
                                <w:color w:val="000000"/>
                              </w:rPr>
                            </w:pPr>
                            <w:r w:rsidRPr="00E65DC6">
                              <w:rPr>
                                <w:rFonts w:asciiTheme="minorEastAsia" w:eastAsiaTheme="minorEastAsia" w:hAnsiTheme="minorEastAsia"/>
                                <w:b/>
                                <w:color w:val="000000"/>
                              </w:rPr>
                              <w:t>合計</w:t>
                            </w:r>
                          </w:p>
                        </w:tc>
                        <w:tc>
                          <w:tcPr>
                            <w:tcW w:w="815" w:type="dxa"/>
                          </w:tcPr>
                          <w:p w14:paraId="10ED8DE9" w14:textId="3DC507CF" w:rsidR="001D7588" w:rsidRPr="00494160" w:rsidRDefault="00F034C8" w:rsidP="001D7588">
                            <w:pPr>
                              <w:spacing w:after="0" w:line="240" w:lineRule="atLeast"/>
                              <w:jc w:val="center"/>
                              <w:rPr>
                                <w:rFonts w:ascii="標楷體" w:eastAsia="標楷體" w:hAnsi="標楷體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4"/>
                                <w:szCs w:val="24"/>
                              </w:rPr>
                              <w:t>3231</w:t>
                            </w:r>
                          </w:p>
                        </w:tc>
                        <w:tc>
                          <w:tcPr>
                            <w:tcW w:w="1361" w:type="dxa"/>
                          </w:tcPr>
                          <w:p w14:paraId="0469D7B9" w14:textId="173094DD" w:rsidR="001D7588" w:rsidRPr="00494160" w:rsidRDefault="00F034C8" w:rsidP="001D7588">
                            <w:pPr>
                              <w:spacing w:after="0" w:line="240" w:lineRule="atLeast"/>
                              <w:jc w:val="center"/>
                              <w:rPr>
                                <w:rFonts w:ascii="標楷體" w:eastAsia="標楷體" w:hAnsi="標楷體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4"/>
                                <w:szCs w:val="24"/>
                              </w:rPr>
                              <w:t>10699</w:t>
                            </w:r>
                          </w:p>
                        </w:tc>
                      </w:tr>
                    </w:tbl>
                    <w:p w14:paraId="7E14A656" w14:textId="77777777" w:rsidR="00844CA0" w:rsidRDefault="00844CA0" w:rsidP="00844CA0">
                      <w:pPr>
                        <w:spacing w:before="240" w:line="300" w:lineRule="atLeast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0FC469" w14:textId="6887A707" w:rsidR="201E93C5" w:rsidRDefault="201E93C5" w:rsidP="201E93C5">
      <w:pPr>
        <w:ind w:firstLine="630"/>
      </w:pPr>
    </w:p>
    <w:p w14:paraId="2F4DE1EA" w14:textId="16CAA4A8" w:rsidR="201E93C5" w:rsidRDefault="201E93C5" w:rsidP="201E93C5">
      <w:pPr>
        <w:ind w:firstLine="630"/>
      </w:pPr>
    </w:p>
    <w:p w14:paraId="1F823E82" w14:textId="482CCD12" w:rsidR="201E93C5" w:rsidRDefault="201E93C5" w:rsidP="201E93C5">
      <w:pPr>
        <w:ind w:firstLine="630"/>
      </w:pPr>
    </w:p>
    <w:p w14:paraId="53F23BD9" w14:textId="2D08EF63" w:rsidR="201E93C5" w:rsidRDefault="201E93C5" w:rsidP="201E93C5">
      <w:pPr>
        <w:ind w:firstLine="630"/>
      </w:pPr>
    </w:p>
    <w:p w14:paraId="50F3EFB3" w14:textId="00312050" w:rsidR="201E93C5" w:rsidRDefault="201E93C5" w:rsidP="201E93C5">
      <w:pPr>
        <w:ind w:firstLine="630"/>
      </w:pPr>
    </w:p>
    <w:p w14:paraId="21EB633D" w14:textId="6D0AA2CD" w:rsidR="201E93C5" w:rsidRDefault="201E93C5" w:rsidP="201E93C5">
      <w:pPr>
        <w:ind w:firstLine="630"/>
      </w:pPr>
    </w:p>
    <w:p w14:paraId="4F11A109" w14:textId="183AFA5D" w:rsidR="201E93C5" w:rsidRDefault="201E93C5" w:rsidP="201E93C5">
      <w:pPr>
        <w:ind w:firstLine="630"/>
      </w:pPr>
    </w:p>
    <w:p w14:paraId="0178B1CF" w14:textId="56F4660F" w:rsidR="201E93C5" w:rsidRDefault="201E93C5" w:rsidP="201E93C5">
      <w:pPr>
        <w:ind w:firstLine="630"/>
      </w:pPr>
    </w:p>
    <w:p w14:paraId="36E29090" w14:textId="03F4A251" w:rsidR="201E93C5" w:rsidRDefault="201E93C5" w:rsidP="201E93C5">
      <w:pPr>
        <w:ind w:firstLine="630"/>
      </w:pPr>
    </w:p>
    <w:p w14:paraId="42247EDE" w14:textId="4A103AC7" w:rsidR="201E93C5" w:rsidRDefault="201E93C5" w:rsidP="201E93C5">
      <w:pPr>
        <w:ind w:firstLine="630"/>
      </w:pPr>
    </w:p>
    <w:p w14:paraId="122296FB" w14:textId="4FB18FAE" w:rsidR="201E93C5" w:rsidRDefault="201E93C5" w:rsidP="201E93C5">
      <w:pPr>
        <w:ind w:firstLine="630"/>
      </w:pPr>
    </w:p>
    <w:p w14:paraId="34D82E69" w14:textId="12CB7E37" w:rsidR="201E93C5" w:rsidRDefault="201E93C5" w:rsidP="201E93C5">
      <w:pPr>
        <w:ind w:firstLine="630"/>
      </w:pPr>
    </w:p>
    <w:p w14:paraId="6FC37294" w14:textId="13068C80" w:rsidR="201E93C5" w:rsidRDefault="201E93C5" w:rsidP="201E93C5">
      <w:pPr>
        <w:ind w:firstLine="630"/>
      </w:pPr>
    </w:p>
    <w:p w14:paraId="4D7C8665" w14:textId="43593CC0" w:rsidR="201E93C5" w:rsidRDefault="201E93C5" w:rsidP="201E93C5">
      <w:pPr>
        <w:ind w:firstLine="630"/>
      </w:pPr>
    </w:p>
    <w:p w14:paraId="5FA4F156" w14:textId="15B4FDC0" w:rsidR="201E93C5" w:rsidRDefault="201E93C5" w:rsidP="201E93C5">
      <w:pPr>
        <w:ind w:firstLine="630"/>
      </w:pPr>
    </w:p>
    <w:p w14:paraId="6E8C493A" w14:textId="05672B0A" w:rsidR="201E93C5" w:rsidRDefault="201E93C5" w:rsidP="201E93C5">
      <w:pPr>
        <w:ind w:firstLine="630"/>
      </w:pPr>
    </w:p>
    <w:p w14:paraId="14BD9BB0" w14:textId="3A877420" w:rsidR="201E93C5" w:rsidRDefault="201E93C5" w:rsidP="201E93C5">
      <w:pPr>
        <w:ind w:firstLine="630"/>
      </w:pPr>
    </w:p>
    <w:p w14:paraId="63FE7258" w14:textId="42600B06" w:rsidR="201E93C5" w:rsidRDefault="201E93C5" w:rsidP="201E93C5">
      <w:pPr>
        <w:ind w:firstLine="630"/>
      </w:pPr>
    </w:p>
    <w:p w14:paraId="2E56625B" w14:textId="19A44C18" w:rsidR="201E93C5" w:rsidRDefault="201E93C5" w:rsidP="201E93C5">
      <w:pPr>
        <w:ind w:firstLine="630"/>
      </w:pPr>
    </w:p>
    <w:p w14:paraId="013601C7" w14:textId="5D8334F6" w:rsidR="201E93C5" w:rsidRDefault="201E93C5" w:rsidP="201E93C5">
      <w:pPr>
        <w:ind w:firstLine="630"/>
      </w:pPr>
    </w:p>
    <w:p w14:paraId="6A57F64F" w14:textId="30197813" w:rsidR="201E93C5" w:rsidRDefault="201E93C5" w:rsidP="201E93C5">
      <w:pPr>
        <w:ind w:firstLine="630"/>
      </w:pPr>
    </w:p>
    <w:p w14:paraId="32ECD46D" w14:textId="42E0F695" w:rsidR="201E93C5" w:rsidRDefault="201E93C5" w:rsidP="201E93C5">
      <w:pPr>
        <w:ind w:firstLine="630"/>
      </w:pPr>
    </w:p>
    <w:p w14:paraId="265B1A50" w14:textId="7B2C33AC" w:rsidR="201E93C5" w:rsidRDefault="201E93C5" w:rsidP="201E93C5">
      <w:pPr>
        <w:ind w:firstLine="630"/>
      </w:pPr>
    </w:p>
    <w:p w14:paraId="775CD6B6" w14:textId="2C112CD7" w:rsidR="201E93C5" w:rsidRDefault="201E93C5" w:rsidP="201E93C5">
      <w:pPr>
        <w:ind w:firstLine="630"/>
      </w:pPr>
    </w:p>
    <w:sectPr w:rsidR="201E93C5" w:rsidSect="0051288A">
      <w:pgSz w:w="12240" w:h="15840"/>
      <w:pgMar w:top="993" w:right="616" w:bottom="1135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F581E" w14:textId="77777777" w:rsidR="0015744E" w:rsidRDefault="0015744E" w:rsidP="009F5602">
      <w:pPr>
        <w:spacing w:after="0" w:line="240" w:lineRule="auto"/>
      </w:pPr>
      <w:r>
        <w:separator/>
      </w:r>
    </w:p>
  </w:endnote>
  <w:endnote w:type="continuationSeparator" w:id="0">
    <w:p w14:paraId="28856919" w14:textId="77777777" w:rsidR="0015744E" w:rsidRDefault="0015744E" w:rsidP="009F5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7B69E" w14:textId="77777777" w:rsidR="0015744E" w:rsidRDefault="0015744E" w:rsidP="009F5602">
      <w:pPr>
        <w:spacing w:after="0" w:line="240" w:lineRule="auto"/>
      </w:pPr>
      <w:r>
        <w:separator/>
      </w:r>
    </w:p>
  </w:footnote>
  <w:footnote w:type="continuationSeparator" w:id="0">
    <w:p w14:paraId="61A06A74" w14:textId="77777777" w:rsidR="0015744E" w:rsidRDefault="0015744E" w:rsidP="009F56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222E7"/>
    <w:multiLevelType w:val="hybridMultilevel"/>
    <w:tmpl w:val="5986EA3C"/>
    <w:lvl w:ilvl="0" w:tplc="AC2EE0F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979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4CF"/>
    <w:rsid w:val="0000742A"/>
    <w:rsid w:val="0002163C"/>
    <w:rsid w:val="000232AD"/>
    <w:rsid w:val="000264B3"/>
    <w:rsid w:val="00027F2C"/>
    <w:rsid w:val="00036CE5"/>
    <w:rsid w:val="00040549"/>
    <w:rsid w:val="0005277F"/>
    <w:rsid w:val="000556F8"/>
    <w:rsid w:val="00070E67"/>
    <w:rsid w:val="000736AF"/>
    <w:rsid w:val="00076DFC"/>
    <w:rsid w:val="00082F55"/>
    <w:rsid w:val="000844BC"/>
    <w:rsid w:val="000943C3"/>
    <w:rsid w:val="000A48F8"/>
    <w:rsid w:val="000B48A8"/>
    <w:rsid w:val="000B7EA8"/>
    <w:rsid w:val="000C50EC"/>
    <w:rsid w:val="000E04CF"/>
    <w:rsid w:val="00107A49"/>
    <w:rsid w:val="00113B01"/>
    <w:rsid w:val="001152CD"/>
    <w:rsid w:val="001248F0"/>
    <w:rsid w:val="001439C8"/>
    <w:rsid w:val="00146E03"/>
    <w:rsid w:val="00156921"/>
    <w:rsid w:val="00156DEC"/>
    <w:rsid w:val="0015723B"/>
    <w:rsid w:val="0015744E"/>
    <w:rsid w:val="00165AE6"/>
    <w:rsid w:val="00180D01"/>
    <w:rsid w:val="001838BC"/>
    <w:rsid w:val="001B0449"/>
    <w:rsid w:val="001C0AEC"/>
    <w:rsid w:val="001D4614"/>
    <w:rsid w:val="001D7588"/>
    <w:rsid w:val="001E5919"/>
    <w:rsid w:val="001F302B"/>
    <w:rsid w:val="001F5D17"/>
    <w:rsid w:val="00203E86"/>
    <w:rsid w:val="002368BD"/>
    <w:rsid w:val="00241D59"/>
    <w:rsid w:val="002571B3"/>
    <w:rsid w:val="00267C54"/>
    <w:rsid w:val="002754BB"/>
    <w:rsid w:val="00275888"/>
    <w:rsid w:val="00276200"/>
    <w:rsid w:val="002917FC"/>
    <w:rsid w:val="00296AFE"/>
    <w:rsid w:val="002B437F"/>
    <w:rsid w:val="002C263F"/>
    <w:rsid w:val="002E2214"/>
    <w:rsid w:val="002F18E9"/>
    <w:rsid w:val="00305FEC"/>
    <w:rsid w:val="00307D6A"/>
    <w:rsid w:val="00311AC2"/>
    <w:rsid w:val="003301F0"/>
    <w:rsid w:val="00342A01"/>
    <w:rsid w:val="00351765"/>
    <w:rsid w:val="00351902"/>
    <w:rsid w:val="00382D88"/>
    <w:rsid w:val="003940E1"/>
    <w:rsid w:val="003A4522"/>
    <w:rsid w:val="003B0348"/>
    <w:rsid w:val="003B154E"/>
    <w:rsid w:val="003B3E11"/>
    <w:rsid w:val="003C0372"/>
    <w:rsid w:val="003C560B"/>
    <w:rsid w:val="003E7C8F"/>
    <w:rsid w:val="003F5286"/>
    <w:rsid w:val="0040796C"/>
    <w:rsid w:val="0041269F"/>
    <w:rsid w:val="00417D70"/>
    <w:rsid w:val="00420679"/>
    <w:rsid w:val="0042429D"/>
    <w:rsid w:val="0043032C"/>
    <w:rsid w:val="004417DB"/>
    <w:rsid w:val="00460971"/>
    <w:rsid w:val="004613DA"/>
    <w:rsid w:val="00485270"/>
    <w:rsid w:val="004923F3"/>
    <w:rsid w:val="00494160"/>
    <w:rsid w:val="004E174F"/>
    <w:rsid w:val="004F0A45"/>
    <w:rsid w:val="00501E2E"/>
    <w:rsid w:val="0051288A"/>
    <w:rsid w:val="005131F7"/>
    <w:rsid w:val="005219DF"/>
    <w:rsid w:val="00522519"/>
    <w:rsid w:val="0052605F"/>
    <w:rsid w:val="00533F30"/>
    <w:rsid w:val="00535C76"/>
    <w:rsid w:val="005414E2"/>
    <w:rsid w:val="005471F7"/>
    <w:rsid w:val="00562A54"/>
    <w:rsid w:val="00571DA1"/>
    <w:rsid w:val="00581CBD"/>
    <w:rsid w:val="005A0FC3"/>
    <w:rsid w:val="005A209B"/>
    <w:rsid w:val="005A79FD"/>
    <w:rsid w:val="005C0B0B"/>
    <w:rsid w:val="005C165E"/>
    <w:rsid w:val="005C6EAD"/>
    <w:rsid w:val="00603979"/>
    <w:rsid w:val="0060591C"/>
    <w:rsid w:val="00610338"/>
    <w:rsid w:val="006228D8"/>
    <w:rsid w:val="00624F9F"/>
    <w:rsid w:val="00625D4A"/>
    <w:rsid w:val="00643751"/>
    <w:rsid w:val="00654D07"/>
    <w:rsid w:val="00657029"/>
    <w:rsid w:val="0066229D"/>
    <w:rsid w:val="00670902"/>
    <w:rsid w:val="006718A2"/>
    <w:rsid w:val="006912B4"/>
    <w:rsid w:val="0069289E"/>
    <w:rsid w:val="006A3201"/>
    <w:rsid w:val="00710487"/>
    <w:rsid w:val="00712F8C"/>
    <w:rsid w:val="00720DF4"/>
    <w:rsid w:val="00746A93"/>
    <w:rsid w:val="0076154A"/>
    <w:rsid w:val="00772BEA"/>
    <w:rsid w:val="0079038E"/>
    <w:rsid w:val="00791164"/>
    <w:rsid w:val="00796186"/>
    <w:rsid w:val="007A5162"/>
    <w:rsid w:val="007C75E8"/>
    <w:rsid w:val="007E57EA"/>
    <w:rsid w:val="007F5651"/>
    <w:rsid w:val="008025D1"/>
    <w:rsid w:val="00807D99"/>
    <w:rsid w:val="00817D69"/>
    <w:rsid w:val="00843708"/>
    <w:rsid w:val="00844CA0"/>
    <w:rsid w:val="00855433"/>
    <w:rsid w:val="008578FB"/>
    <w:rsid w:val="0086375B"/>
    <w:rsid w:val="00895963"/>
    <w:rsid w:val="008C5A77"/>
    <w:rsid w:val="008C61FA"/>
    <w:rsid w:val="008C700D"/>
    <w:rsid w:val="008F718A"/>
    <w:rsid w:val="009078E4"/>
    <w:rsid w:val="00911BE8"/>
    <w:rsid w:val="00913A97"/>
    <w:rsid w:val="00926BD4"/>
    <w:rsid w:val="00955717"/>
    <w:rsid w:val="0097510A"/>
    <w:rsid w:val="00980337"/>
    <w:rsid w:val="0099740C"/>
    <w:rsid w:val="009979EA"/>
    <w:rsid w:val="009A2A88"/>
    <w:rsid w:val="009C1694"/>
    <w:rsid w:val="009F5602"/>
    <w:rsid w:val="009F6AA4"/>
    <w:rsid w:val="00A1310E"/>
    <w:rsid w:val="00A15B36"/>
    <w:rsid w:val="00A2719E"/>
    <w:rsid w:val="00A33CAD"/>
    <w:rsid w:val="00A542AB"/>
    <w:rsid w:val="00A827B6"/>
    <w:rsid w:val="00A8685E"/>
    <w:rsid w:val="00AA65C3"/>
    <w:rsid w:val="00AA7C06"/>
    <w:rsid w:val="00AB1DF7"/>
    <w:rsid w:val="00AB321C"/>
    <w:rsid w:val="00AD6724"/>
    <w:rsid w:val="00AF2AF6"/>
    <w:rsid w:val="00AF79E9"/>
    <w:rsid w:val="00B10C86"/>
    <w:rsid w:val="00B13828"/>
    <w:rsid w:val="00B15013"/>
    <w:rsid w:val="00B26D6B"/>
    <w:rsid w:val="00B33675"/>
    <w:rsid w:val="00B33E1C"/>
    <w:rsid w:val="00B37D3C"/>
    <w:rsid w:val="00B47331"/>
    <w:rsid w:val="00B47C12"/>
    <w:rsid w:val="00B51BFC"/>
    <w:rsid w:val="00B72B1F"/>
    <w:rsid w:val="00B77925"/>
    <w:rsid w:val="00B80D53"/>
    <w:rsid w:val="00B86E6D"/>
    <w:rsid w:val="00B937D7"/>
    <w:rsid w:val="00BA30A3"/>
    <w:rsid w:val="00BA3737"/>
    <w:rsid w:val="00BA44E8"/>
    <w:rsid w:val="00BA7E5D"/>
    <w:rsid w:val="00BD2ED4"/>
    <w:rsid w:val="00BD3D50"/>
    <w:rsid w:val="00BF1239"/>
    <w:rsid w:val="00BF133A"/>
    <w:rsid w:val="00BF675B"/>
    <w:rsid w:val="00C12FB1"/>
    <w:rsid w:val="00C1562E"/>
    <w:rsid w:val="00C22EBE"/>
    <w:rsid w:val="00C24D8B"/>
    <w:rsid w:val="00C27963"/>
    <w:rsid w:val="00C30F55"/>
    <w:rsid w:val="00C31F16"/>
    <w:rsid w:val="00C51B7F"/>
    <w:rsid w:val="00C7024D"/>
    <w:rsid w:val="00C75210"/>
    <w:rsid w:val="00C76422"/>
    <w:rsid w:val="00C97128"/>
    <w:rsid w:val="00CA3461"/>
    <w:rsid w:val="00CA59BD"/>
    <w:rsid w:val="00CB5D61"/>
    <w:rsid w:val="00CD2FDC"/>
    <w:rsid w:val="00CD32C9"/>
    <w:rsid w:val="00CE398B"/>
    <w:rsid w:val="00CF13B0"/>
    <w:rsid w:val="00D01280"/>
    <w:rsid w:val="00D03F0D"/>
    <w:rsid w:val="00D04D7F"/>
    <w:rsid w:val="00D21999"/>
    <w:rsid w:val="00D24AAB"/>
    <w:rsid w:val="00D40699"/>
    <w:rsid w:val="00D60BEC"/>
    <w:rsid w:val="00D615A6"/>
    <w:rsid w:val="00D6356F"/>
    <w:rsid w:val="00D6525D"/>
    <w:rsid w:val="00D706A0"/>
    <w:rsid w:val="00D71EEA"/>
    <w:rsid w:val="00D7712F"/>
    <w:rsid w:val="00D87022"/>
    <w:rsid w:val="00D938C1"/>
    <w:rsid w:val="00D96059"/>
    <w:rsid w:val="00DA0747"/>
    <w:rsid w:val="00DB53EF"/>
    <w:rsid w:val="00DC058C"/>
    <w:rsid w:val="00DC2E45"/>
    <w:rsid w:val="00DD3499"/>
    <w:rsid w:val="00DF2BEC"/>
    <w:rsid w:val="00E10D11"/>
    <w:rsid w:val="00E15DAF"/>
    <w:rsid w:val="00E30758"/>
    <w:rsid w:val="00E33854"/>
    <w:rsid w:val="00E53AA2"/>
    <w:rsid w:val="00E60B01"/>
    <w:rsid w:val="00E65DC6"/>
    <w:rsid w:val="00E67B00"/>
    <w:rsid w:val="00E7594F"/>
    <w:rsid w:val="00E8563B"/>
    <w:rsid w:val="00EA77CD"/>
    <w:rsid w:val="00EC6D8D"/>
    <w:rsid w:val="00ED3C9A"/>
    <w:rsid w:val="00F034C8"/>
    <w:rsid w:val="00F0453E"/>
    <w:rsid w:val="00F06425"/>
    <w:rsid w:val="00F128EB"/>
    <w:rsid w:val="00F241BA"/>
    <w:rsid w:val="00F32E04"/>
    <w:rsid w:val="00F369CE"/>
    <w:rsid w:val="00F411F4"/>
    <w:rsid w:val="00F62D0E"/>
    <w:rsid w:val="00F92749"/>
    <w:rsid w:val="00F95155"/>
    <w:rsid w:val="00F95969"/>
    <w:rsid w:val="00FB130C"/>
    <w:rsid w:val="00FD0752"/>
    <w:rsid w:val="201E93C5"/>
    <w:rsid w:val="3E947696"/>
    <w:rsid w:val="44F2D64B"/>
    <w:rsid w:val="526476C9"/>
    <w:rsid w:val="536B5584"/>
    <w:rsid w:val="60BD3605"/>
    <w:rsid w:val="6F52F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6D9A66"/>
  <w15:docId w15:val="{386F4532-E5BC-4A0D-B216-5E018E631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013"/>
    <w:pPr>
      <w:spacing w:after="200" w:line="276" w:lineRule="auto"/>
    </w:pPr>
    <w:rPr>
      <w:sz w:val="22"/>
      <w:szCs w:val="22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759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註解方塊文字 字元"/>
    <w:basedOn w:val="a0"/>
    <w:link w:val="a3"/>
    <w:uiPriority w:val="99"/>
    <w:semiHidden/>
    <w:rsid w:val="00E7594F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895963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9F56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頁首 字元"/>
    <w:basedOn w:val="a0"/>
    <w:link w:val="a6"/>
    <w:uiPriority w:val="99"/>
    <w:rsid w:val="009F5602"/>
    <w:rPr>
      <w:sz w:val="22"/>
      <w:szCs w:val="22"/>
      <w:lang w:eastAsia="zh-TW"/>
    </w:rPr>
  </w:style>
  <w:style w:type="paragraph" w:styleId="a8">
    <w:name w:val="footer"/>
    <w:basedOn w:val="a"/>
    <w:link w:val="a9"/>
    <w:uiPriority w:val="99"/>
    <w:unhideWhenUsed/>
    <w:rsid w:val="009F56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頁尾 字元"/>
    <w:basedOn w:val="a0"/>
    <w:link w:val="a8"/>
    <w:uiPriority w:val="99"/>
    <w:rsid w:val="009F5602"/>
    <w:rPr>
      <w:sz w:val="22"/>
      <w:szCs w:val="22"/>
      <w:lang w:eastAsia="zh-TW"/>
    </w:rPr>
  </w:style>
  <w:style w:type="paragraph" w:styleId="aa">
    <w:name w:val="No Spacing"/>
    <w:uiPriority w:val="1"/>
    <w:qFormat/>
    <w:rsid w:val="00CD2FDC"/>
    <w:rPr>
      <w:sz w:val="22"/>
      <w:szCs w:val="22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4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04.&#23395;&#22577;&#24180;&#22577;\&#23395;&#22577;\2014&#24180;&#23395;&#22577;\2014&#31532;&#20108;&#23395;\2014&#24180;&#33945;&#21476;&#31532;2&#23395;&#25206;&#21161;&#20154;&#21475;&#25976;&#20998;&#24067;&#22294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D6606B-CDAD-4B43-8FD7-5BFA02F5FF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2014年蒙古第2季扶助人口數分布圖.dot</Template>
  <TotalTime>1</TotalTime>
  <Pages>1</Pages>
  <Words>20</Words>
  <Characters>66</Characters>
  <Application>Microsoft Office Word</Application>
  <DocSecurity>0</DocSecurity>
  <Lines>66</Lines>
  <Paragraphs>7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蒙古家扶-黃朱偉 Jeff</cp:lastModifiedBy>
  <cp:revision>38</cp:revision>
  <dcterms:created xsi:type="dcterms:W3CDTF">2023-06-23T05:05:00Z</dcterms:created>
  <dcterms:modified xsi:type="dcterms:W3CDTF">2026-07-22T01:53:00Z</dcterms:modified>
</cp:coreProperties>
</file>